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EB1497" w14:textId="77777777" w:rsidR="00D5413C" w:rsidRDefault="00E457AE" w:rsidP="0076534C">
      <w:pPr>
        <w:pStyle w:val="Photo"/>
        <w:spacing w:before="0" w:after="480"/>
        <w:rPr>
          <w:noProof/>
          <w:lang w:eastAsia="en-GB"/>
        </w:rPr>
      </w:pPr>
      <w:bookmarkStart w:id="0" w:name="_Toc321147011"/>
      <w:bookmarkStart w:id="1" w:name="_Toc318189312"/>
      <w:bookmarkStart w:id="2" w:name="_Toc318188327"/>
      <w:bookmarkStart w:id="3" w:name="_Toc318188227"/>
      <w:bookmarkStart w:id="4" w:name="_Toc321147149"/>
      <w:r>
        <w:rPr>
          <w:noProof/>
          <w:lang w:eastAsia="en-GB"/>
        </w:rPr>
        <w:drawing>
          <wp:anchor distT="0" distB="0" distL="114300" distR="114300" simplePos="0" relativeHeight="251658240" behindDoc="1" locked="0" layoutInCell="1" allowOverlap="1" wp14:anchorId="1A54B8C7" wp14:editId="4D162F7C">
            <wp:simplePos x="0" y="0"/>
            <wp:positionH relativeFrom="margin">
              <wp:posOffset>996950</wp:posOffset>
            </wp:positionH>
            <wp:positionV relativeFrom="paragraph">
              <wp:posOffset>133350</wp:posOffset>
            </wp:positionV>
            <wp:extent cx="4996815" cy="5807075"/>
            <wp:effectExtent l="133350" t="133350" r="146685" b="155575"/>
            <wp:wrapTight wrapText="bothSides">
              <wp:wrapPolygon edited="0">
                <wp:start x="10623" y="-496"/>
                <wp:lineTo x="-576" y="-354"/>
                <wp:lineTo x="-576" y="21541"/>
                <wp:lineTo x="-329" y="22108"/>
                <wp:lineTo x="21822" y="22108"/>
                <wp:lineTo x="22152" y="21258"/>
                <wp:lineTo x="22152" y="-283"/>
                <wp:lineTo x="21411" y="-354"/>
                <wp:lineTo x="10952" y="-496"/>
                <wp:lineTo x="10623" y="-49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4996815" cy="5807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DF7227D" w14:textId="77777777" w:rsidR="000D5E1D" w:rsidRDefault="000D5E1D" w:rsidP="00D5413C">
      <w:pPr>
        <w:pStyle w:val="Title"/>
      </w:pPr>
    </w:p>
    <w:p w14:paraId="4CBE0802" w14:textId="77777777" w:rsidR="000D5E1D" w:rsidRDefault="000D5E1D" w:rsidP="00D5413C">
      <w:pPr>
        <w:pStyle w:val="Title"/>
      </w:pPr>
    </w:p>
    <w:p w14:paraId="2181C238" w14:textId="6A90B6B4" w:rsidR="001638F6" w:rsidRDefault="00781E5E" w:rsidP="00D5413C">
      <w:pPr>
        <w:pStyle w:val="Title"/>
      </w:pPr>
      <w:r>
        <w:t>Project Evaluation</w:t>
      </w:r>
    </w:p>
    <w:p w14:paraId="0A049E43" w14:textId="77777777" w:rsidR="001638F6" w:rsidRPr="00EC42FB" w:rsidRDefault="00FC6E3D" w:rsidP="00EC42FB">
      <w:pPr>
        <w:pStyle w:val="Subtitle"/>
      </w:pPr>
      <w:hyperlink r:id="rId9" w:history="1">
        <w:r w:rsidR="00010FBA" w:rsidRPr="00010FBA">
          <w:rPr>
            <w:rStyle w:val="Hyperlink"/>
          </w:rPr>
          <w:t>Github Repository</w:t>
        </w:r>
      </w:hyperlink>
    </w:p>
    <w:p w14:paraId="6E38217E" w14:textId="68472476" w:rsidR="00CC4B7C" w:rsidRDefault="00010FBA" w:rsidP="003422FF">
      <w:pPr>
        <w:pStyle w:val="ContactInfo"/>
      </w:pPr>
      <w:r>
        <w:t>B00235610</w:t>
      </w:r>
      <w:r w:rsidR="00D5413C">
        <w:t xml:space="preserve">| </w:t>
      </w:r>
      <w:r w:rsidR="00EC42FB">
        <w:t>3D Level Design</w:t>
      </w:r>
      <w:r w:rsidR="00D5413C">
        <w:t xml:space="preserve"> |</w:t>
      </w:r>
      <w:r w:rsidR="00D5413C" w:rsidRPr="00D5413C">
        <w:t xml:space="preserve"> </w:t>
      </w:r>
      <w:r w:rsidR="00BD4B1E">
        <w:t>25</w:t>
      </w:r>
      <w:r w:rsidR="00781E5E">
        <w:t>/02</w:t>
      </w:r>
      <w:r w:rsidR="00EC42FB">
        <w:t>/2017</w:t>
      </w:r>
    </w:p>
    <w:p w14:paraId="0C4EB955" w14:textId="16B5D7D6" w:rsidR="000D5E1D" w:rsidRDefault="000D5E1D" w:rsidP="003422FF">
      <w:pPr>
        <w:pStyle w:val="ContactInfo"/>
      </w:pPr>
    </w:p>
    <w:p w14:paraId="5925DF8B" w14:textId="41B06E5A" w:rsidR="000D5E1D" w:rsidRDefault="000D5E1D" w:rsidP="003422FF">
      <w:pPr>
        <w:pStyle w:val="ContactInfo"/>
      </w:pPr>
    </w:p>
    <w:p w14:paraId="28863875" w14:textId="4030981A" w:rsidR="000D5E1D" w:rsidRDefault="000D5E1D" w:rsidP="003422FF">
      <w:pPr>
        <w:pStyle w:val="ContactInfo"/>
      </w:pPr>
    </w:p>
    <w:p w14:paraId="2347EEBF" w14:textId="504FB243" w:rsidR="000D5E1D" w:rsidRDefault="000D5E1D" w:rsidP="003422FF">
      <w:pPr>
        <w:pStyle w:val="ContactInfo"/>
      </w:pPr>
    </w:p>
    <w:p w14:paraId="1C768F75" w14:textId="33AD98D3" w:rsidR="000D5E1D" w:rsidRDefault="000D5E1D" w:rsidP="003422FF">
      <w:pPr>
        <w:pStyle w:val="ContactInfo"/>
      </w:pPr>
    </w:p>
    <w:p w14:paraId="25CCB60A" w14:textId="397059E0" w:rsidR="000D5E1D" w:rsidRDefault="000D5E1D" w:rsidP="003422FF">
      <w:pPr>
        <w:pStyle w:val="ContactInfo"/>
      </w:pPr>
    </w:p>
    <w:p w14:paraId="2634C1B7" w14:textId="1FC9D10B" w:rsidR="000D5E1D" w:rsidRDefault="000D5E1D"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14:paraId="7A69BE9A" w14:textId="77777777" w:rsidR="00CC4B7C" w:rsidRDefault="00CC4B7C">
          <w:pPr>
            <w:pStyle w:val="TOCHeading"/>
          </w:pPr>
          <w:r>
            <w:t>Table of Contents</w:t>
          </w:r>
        </w:p>
        <w:p w14:paraId="681D0668" w14:textId="3DA8BDC2" w:rsidR="00DC2561" w:rsidRDefault="00CC4B7C">
          <w:pPr>
            <w:pStyle w:val="TOC1"/>
            <w:tabs>
              <w:tab w:val="right" w:leader="dot" w:pos="10790"/>
            </w:tabs>
            <w:rPr>
              <w:noProof/>
              <w:color w:val="auto"/>
              <w:lang w:eastAsia="en-GB"/>
            </w:rPr>
          </w:pPr>
          <w:r>
            <w:fldChar w:fldCharType="begin"/>
          </w:r>
          <w:r>
            <w:instrText xml:space="preserve"> TOC \o "1-3" \h \z \u </w:instrText>
          </w:r>
          <w:r>
            <w:fldChar w:fldCharType="separate"/>
          </w:r>
          <w:hyperlink w:anchor="_Toc479184240" w:history="1">
            <w:r w:rsidR="00DC2561" w:rsidRPr="00CD5A02">
              <w:rPr>
                <w:rStyle w:val="Hyperlink"/>
                <w:noProof/>
              </w:rPr>
              <w:t>Critical Evaluation</w:t>
            </w:r>
            <w:r w:rsidR="00DC2561">
              <w:rPr>
                <w:noProof/>
                <w:webHidden/>
              </w:rPr>
              <w:tab/>
            </w:r>
            <w:r w:rsidR="00DC2561">
              <w:rPr>
                <w:noProof/>
                <w:webHidden/>
              </w:rPr>
              <w:fldChar w:fldCharType="begin"/>
            </w:r>
            <w:r w:rsidR="00DC2561">
              <w:rPr>
                <w:noProof/>
                <w:webHidden/>
              </w:rPr>
              <w:instrText xml:space="preserve"> PAGEREF _Toc479184240 \h </w:instrText>
            </w:r>
            <w:r w:rsidR="00DC2561">
              <w:rPr>
                <w:noProof/>
                <w:webHidden/>
              </w:rPr>
            </w:r>
            <w:r w:rsidR="00DC2561">
              <w:rPr>
                <w:noProof/>
                <w:webHidden/>
              </w:rPr>
              <w:fldChar w:fldCharType="separate"/>
            </w:r>
            <w:r w:rsidR="00DC2561">
              <w:rPr>
                <w:noProof/>
                <w:webHidden/>
              </w:rPr>
              <w:t>2</w:t>
            </w:r>
            <w:r w:rsidR="00DC2561">
              <w:rPr>
                <w:noProof/>
                <w:webHidden/>
              </w:rPr>
              <w:fldChar w:fldCharType="end"/>
            </w:r>
          </w:hyperlink>
        </w:p>
        <w:p w14:paraId="3C8BBD64" w14:textId="4E83FE53" w:rsidR="00DC2561" w:rsidRDefault="00DC2561">
          <w:pPr>
            <w:pStyle w:val="TOC2"/>
            <w:tabs>
              <w:tab w:val="right" w:leader="dot" w:pos="10790"/>
            </w:tabs>
            <w:rPr>
              <w:noProof/>
              <w:color w:val="auto"/>
              <w:lang w:eastAsia="en-GB"/>
            </w:rPr>
          </w:pPr>
          <w:hyperlink w:anchor="_Toc479184241" w:history="1">
            <w:r w:rsidRPr="00CD5A02">
              <w:rPr>
                <w:rStyle w:val="Hyperlink"/>
                <w:noProof/>
              </w:rPr>
              <w:t>Accomplishments</w:t>
            </w:r>
            <w:r>
              <w:rPr>
                <w:noProof/>
                <w:webHidden/>
              </w:rPr>
              <w:tab/>
            </w:r>
            <w:r>
              <w:rPr>
                <w:noProof/>
                <w:webHidden/>
              </w:rPr>
              <w:fldChar w:fldCharType="begin"/>
            </w:r>
            <w:r>
              <w:rPr>
                <w:noProof/>
                <w:webHidden/>
              </w:rPr>
              <w:instrText xml:space="preserve"> PAGEREF _Toc479184241 \h </w:instrText>
            </w:r>
            <w:r>
              <w:rPr>
                <w:noProof/>
                <w:webHidden/>
              </w:rPr>
            </w:r>
            <w:r>
              <w:rPr>
                <w:noProof/>
                <w:webHidden/>
              </w:rPr>
              <w:fldChar w:fldCharType="separate"/>
            </w:r>
            <w:r>
              <w:rPr>
                <w:noProof/>
                <w:webHidden/>
              </w:rPr>
              <w:t>2</w:t>
            </w:r>
            <w:r>
              <w:rPr>
                <w:noProof/>
                <w:webHidden/>
              </w:rPr>
              <w:fldChar w:fldCharType="end"/>
            </w:r>
          </w:hyperlink>
        </w:p>
        <w:p w14:paraId="57ED7799" w14:textId="0AF581B9" w:rsidR="00DC2561" w:rsidRDefault="00DC2561">
          <w:pPr>
            <w:pStyle w:val="TOC2"/>
            <w:tabs>
              <w:tab w:val="right" w:leader="dot" w:pos="10790"/>
            </w:tabs>
            <w:rPr>
              <w:noProof/>
              <w:color w:val="auto"/>
              <w:lang w:eastAsia="en-GB"/>
            </w:rPr>
          </w:pPr>
          <w:hyperlink w:anchor="_Toc479184242" w:history="1">
            <w:r w:rsidRPr="00CD5A02">
              <w:rPr>
                <w:rStyle w:val="Hyperlink"/>
                <w:noProof/>
              </w:rPr>
              <w:t>Project Issues</w:t>
            </w:r>
            <w:r>
              <w:rPr>
                <w:noProof/>
                <w:webHidden/>
              </w:rPr>
              <w:tab/>
            </w:r>
            <w:r>
              <w:rPr>
                <w:noProof/>
                <w:webHidden/>
              </w:rPr>
              <w:fldChar w:fldCharType="begin"/>
            </w:r>
            <w:r>
              <w:rPr>
                <w:noProof/>
                <w:webHidden/>
              </w:rPr>
              <w:instrText xml:space="preserve"> PAGEREF _Toc479184242 \h </w:instrText>
            </w:r>
            <w:r>
              <w:rPr>
                <w:noProof/>
                <w:webHidden/>
              </w:rPr>
            </w:r>
            <w:r>
              <w:rPr>
                <w:noProof/>
                <w:webHidden/>
              </w:rPr>
              <w:fldChar w:fldCharType="separate"/>
            </w:r>
            <w:r>
              <w:rPr>
                <w:noProof/>
                <w:webHidden/>
              </w:rPr>
              <w:t>2</w:t>
            </w:r>
            <w:r>
              <w:rPr>
                <w:noProof/>
                <w:webHidden/>
              </w:rPr>
              <w:fldChar w:fldCharType="end"/>
            </w:r>
          </w:hyperlink>
        </w:p>
        <w:p w14:paraId="4C12135B" w14:textId="56605E31" w:rsidR="00DC2561" w:rsidRDefault="00DC2561">
          <w:pPr>
            <w:pStyle w:val="TOC2"/>
            <w:tabs>
              <w:tab w:val="right" w:leader="dot" w:pos="10790"/>
            </w:tabs>
            <w:rPr>
              <w:noProof/>
              <w:color w:val="auto"/>
              <w:lang w:eastAsia="en-GB"/>
            </w:rPr>
          </w:pPr>
          <w:hyperlink w:anchor="_Toc479184243" w:history="1">
            <w:r w:rsidRPr="00CD5A02">
              <w:rPr>
                <w:rStyle w:val="Hyperlink"/>
                <w:noProof/>
              </w:rPr>
              <w:t>What I Learned</w:t>
            </w:r>
            <w:r>
              <w:rPr>
                <w:noProof/>
                <w:webHidden/>
              </w:rPr>
              <w:tab/>
            </w:r>
            <w:r>
              <w:rPr>
                <w:noProof/>
                <w:webHidden/>
              </w:rPr>
              <w:fldChar w:fldCharType="begin"/>
            </w:r>
            <w:r>
              <w:rPr>
                <w:noProof/>
                <w:webHidden/>
              </w:rPr>
              <w:instrText xml:space="preserve"> PAGEREF _Toc479184243 \h </w:instrText>
            </w:r>
            <w:r>
              <w:rPr>
                <w:noProof/>
                <w:webHidden/>
              </w:rPr>
            </w:r>
            <w:r>
              <w:rPr>
                <w:noProof/>
                <w:webHidden/>
              </w:rPr>
              <w:fldChar w:fldCharType="separate"/>
            </w:r>
            <w:r>
              <w:rPr>
                <w:noProof/>
                <w:webHidden/>
              </w:rPr>
              <w:t>2</w:t>
            </w:r>
            <w:r>
              <w:rPr>
                <w:noProof/>
                <w:webHidden/>
              </w:rPr>
              <w:fldChar w:fldCharType="end"/>
            </w:r>
          </w:hyperlink>
        </w:p>
        <w:p w14:paraId="6C7D5DAD" w14:textId="1BAF9A85" w:rsidR="00DC2561" w:rsidRDefault="00DC2561">
          <w:pPr>
            <w:pStyle w:val="TOC2"/>
            <w:tabs>
              <w:tab w:val="right" w:leader="dot" w:pos="10790"/>
            </w:tabs>
            <w:rPr>
              <w:noProof/>
              <w:color w:val="auto"/>
              <w:lang w:eastAsia="en-GB"/>
            </w:rPr>
          </w:pPr>
          <w:hyperlink w:anchor="_Toc479184244" w:history="1">
            <w:r w:rsidRPr="00CD5A02">
              <w:rPr>
                <w:rStyle w:val="Hyperlink"/>
                <w:noProof/>
              </w:rPr>
              <w:t>Conclusion</w:t>
            </w:r>
            <w:r>
              <w:rPr>
                <w:noProof/>
                <w:webHidden/>
              </w:rPr>
              <w:tab/>
            </w:r>
            <w:r>
              <w:rPr>
                <w:noProof/>
                <w:webHidden/>
              </w:rPr>
              <w:fldChar w:fldCharType="begin"/>
            </w:r>
            <w:r>
              <w:rPr>
                <w:noProof/>
                <w:webHidden/>
              </w:rPr>
              <w:instrText xml:space="preserve"> PAGEREF _Toc479184244 \h </w:instrText>
            </w:r>
            <w:r>
              <w:rPr>
                <w:noProof/>
                <w:webHidden/>
              </w:rPr>
            </w:r>
            <w:r>
              <w:rPr>
                <w:noProof/>
                <w:webHidden/>
              </w:rPr>
              <w:fldChar w:fldCharType="separate"/>
            </w:r>
            <w:r>
              <w:rPr>
                <w:noProof/>
                <w:webHidden/>
              </w:rPr>
              <w:t>2</w:t>
            </w:r>
            <w:r>
              <w:rPr>
                <w:noProof/>
                <w:webHidden/>
              </w:rPr>
              <w:fldChar w:fldCharType="end"/>
            </w:r>
          </w:hyperlink>
        </w:p>
        <w:p w14:paraId="207FAAF6" w14:textId="487E897E" w:rsidR="00DC2561" w:rsidRDefault="00DC2561">
          <w:pPr>
            <w:pStyle w:val="TOC2"/>
            <w:tabs>
              <w:tab w:val="right" w:leader="dot" w:pos="10790"/>
            </w:tabs>
            <w:rPr>
              <w:noProof/>
              <w:color w:val="auto"/>
              <w:lang w:eastAsia="en-GB"/>
            </w:rPr>
          </w:pPr>
          <w:hyperlink w:anchor="_Toc479184245" w:history="1">
            <w:r w:rsidRPr="00CD5A02">
              <w:rPr>
                <w:rStyle w:val="Hyperlink"/>
                <w:noProof/>
              </w:rPr>
              <w:t>Links</w:t>
            </w:r>
            <w:r>
              <w:rPr>
                <w:noProof/>
                <w:webHidden/>
              </w:rPr>
              <w:tab/>
            </w:r>
            <w:r>
              <w:rPr>
                <w:noProof/>
                <w:webHidden/>
              </w:rPr>
              <w:fldChar w:fldCharType="begin"/>
            </w:r>
            <w:r>
              <w:rPr>
                <w:noProof/>
                <w:webHidden/>
              </w:rPr>
              <w:instrText xml:space="preserve"> PAGEREF _Toc479184245 \h </w:instrText>
            </w:r>
            <w:r>
              <w:rPr>
                <w:noProof/>
                <w:webHidden/>
              </w:rPr>
            </w:r>
            <w:r>
              <w:rPr>
                <w:noProof/>
                <w:webHidden/>
              </w:rPr>
              <w:fldChar w:fldCharType="separate"/>
            </w:r>
            <w:r>
              <w:rPr>
                <w:noProof/>
                <w:webHidden/>
              </w:rPr>
              <w:t>2</w:t>
            </w:r>
            <w:r>
              <w:rPr>
                <w:noProof/>
                <w:webHidden/>
              </w:rPr>
              <w:fldChar w:fldCharType="end"/>
            </w:r>
          </w:hyperlink>
        </w:p>
        <w:p w14:paraId="5CCE759C" w14:textId="33D989D5" w:rsidR="00DC2561" w:rsidRDefault="00DC2561">
          <w:pPr>
            <w:pStyle w:val="TOC1"/>
            <w:tabs>
              <w:tab w:val="right" w:leader="dot" w:pos="10790"/>
            </w:tabs>
            <w:rPr>
              <w:noProof/>
              <w:color w:val="auto"/>
              <w:lang w:eastAsia="en-GB"/>
            </w:rPr>
          </w:pPr>
          <w:hyperlink w:anchor="_Toc479184246" w:history="1">
            <w:r w:rsidRPr="00CD5A02">
              <w:rPr>
                <w:rStyle w:val="Hyperlink"/>
                <w:noProof/>
              </w:rPr>
              <w:t>Playtesting</w:t>
            </w:r>
            <w:r>
              <w:rPr>
                <w:noProof/>
                <w:webHidden/>
              </w:rPr>
              <w:tab/>
            </w:r>
            <w:r>
              <w:rPr>
                <w:noProof/>
                <w:webHidden/>
              </w:rPr>
              <w:fldChar w:fldCharType="begin"/>
            </w:r>
            <w:r>
              <w:rPr>
                <w:noProof/>
                <w:webHidden/>
              </w:rPr>
              <w:instrText xml:space="preserve"> PAGEREF _Toc479184246 \h </w:instrText>
            </w:r>
            <w:r>
              <w:rPr>
                <w:noProof/>
                <w:webHidden/>
              </w:rPr>
            </w:r>
            <w:r>
              <w:rPr>
                <w:noProof/>
                <w:webHidden/>
              </w:rPr>
              <w:fldChar w:fldCharType="separate"/>
            </w:r>
            <w:r>
              <w:rPr>
                <w:noProof/>
                <w:webHidden/>
              </w:rPr>
              <w:t>3</w:t>
            </w:r>
            <w:r>
              <w:rPr>
                <w:noProof/>
                <w:webHidden/>
              </w:rPr>
              <w:fldChar w:fldCharType="end"/>
            </w:r>
          </w:hyperlink>
        </w:p>
        <w:p w14:paraId="7782BE21" w14:textId="0931A535" w:rsidR="00DC2561" w:rsidRDefault="00DC2561">
          <w:pPr>
            <w:pStyle w:val="TOC2"/>
            <w:tabs>
              <w:tab w:val="right" w:leader="dot" w:pos="10790"/>
            </w:tabs>
            <w:rPr>
              <w:noProof/>
              <w:color w:val="auto"/>
              <w:lang w:eastAsia="en-GB"/>
            </w:rPr>
          </w:pPr>
          <w:hyperlink w:anchor="_Toc479184247" w:history="1">
            <w:r w:rsidRPr="00CD5A02">
              <w:rPr>
                <w:rStyle w:val="Hyperlink"/>
                <w:noProof/>
              </w:rPr>
              <w:t>Strategy</w:t>
            </w:r>
            <w:r>
              <w:rPr>
                <w:noProof/>
                <w:webHidden/>
              </w:rPr>
              <w:tab/>
            </w:r>
            <w:r>
              <w:rPr>
                <w:noProof/>
                <w:webHidden/>
              </w:rPr>
              <w:fldChar w:fldCharType="begin"/>
            </w:r>
            <w:r>
              <w:rPr>
                <w:noProof/>
                <w:webHidden/>
              </w:rPr>
              <w:instrText xml:space="preserve"> PAGEREF _Toc479184247 \h </w:instrText>
            </w:r>
            <w:r>
              <w:rPr>
                <w:noProof/>
                <w:webHidden/>
              </w:rPr>
            </w:r>
            <w:r>
              <w:rPr>
                <w:noProof/>
                <w:webHidden/>
              </w:rPr>
              <w:fldChar w:fldCharType="separate"/>
            </w:r>
            <w:r>
              <w:rPr>
                <w:noProof/>
                <w:webHidden/>
              </w:rPr>
              <w:t>3</w:t>
            </w:r>
            <w:r>
              <w:rPr>
                <w:noProof/>
                <w:webHidden/>
              </w:rPr>
              <w:fldChar w:fldCharType="end"/>
            </w:r>
          </w:hyperlink>
        </w:p>
        <w:p w14:paraId="6DC4FDBC" w14:textId="3D3060F1" w:rsidR="00DC2561" w:rsidRDefault="00DC2561">
          <w:pPr>
            <w:pStyle w:val="TOC2"/>
            <w:tabs>
              <w:tab w:val="right" w:leader="dot" w:pos="10790"/>
            </w:tabs>
            <w:rPr>
              <w:noProof/>
              <w:color w:val="auto"/>
              <w:lang w:eastAsia="en-GB"/>
            </w:rPr>
          </w:pPr>
          <w:hyperlink w:anchor="_Toc479184248" w:history="1">
            <w:r w:rsidRPr="00CD5A02">
              <w:rPr>
                <w:rStyle w:val="Hyperlink"/>
                <w:noProof/>
              </w:rPr>
              <w:t>Questionnaire</w:t>
            </w:r>
            <w:r>
              <w:rPr>
                <w:noProof/>
                <w:webHidden/>
              </w:rPr>
              <w:tab/>
            </w:r>
            <w:r>
              <w:rPr>
                <w:noProof/>
                <w:webHidden/>
              </w:rPr>
              <w:fldChar w:fldCharType="begin"/>
            </w:r>
            <w:r>
              <w:rPr>
                <w:noProof/>
                <w:webHidden/>
              </w:rPr>
              <w:instrText xml:space="preserve"> PAGEREF _Toc479184248 \h </w:instrText>
            </w:r>
            <w:r>
              <w:rPr>
                <w:noProof/>
                <w:webHidden/>
              </w:rPr>
            </w:r>
            <w:r>
              <w:rPr>
                <w:noProof/>
                <w:webHidden/>
              </w:rPr>
              <w:fldChar w:fldCharType="separate"/>
            </w:r>
            <w:r>
              <w:rPr>
                <w:noProof/>
                <w:webHidden/>
              </w:rPr>
              <w:t>3</w:t>
            </w:r>
            <w:r>
              <w:rPr>
                <w:noProof/>
                <w:webHidden/>
              </w:rPr>
              <w:fldChar w:fldCharType="end"/>
            </w:r>
          </w:hyperlink>
        </w:p>
        <w:p w14:paraId="3946F7FA" w14:textId="05CFBFD5" w:rsidR="00DC2561" w:rsidRDefault="00DC2561">
          <w:pPr>
            <w:pStyle w:val="TOC2"/>
            <w:tabs>
              <w:tab w:val="right" w:leader="dot" w:pos="10790"/>
            </w:tabs>
            <w:rPr>
              <w:noProof/>
              <w:color w:val="auto"/>
              <w:lang w:eastAsia="en-GB"/>
            </w:rPr>
          </w:pPr>
          <w:hyperlink w:anchor="_Toc479184249" w:history="1">
            <w:r w:rsidRPr="00CD5A02">
              <w:rPr>
                <w:rStyle w:val="Hyperlink"/>
                <w:noProof/>
              </w:rPr>
              <w:t>Response</w:t>
            </w:r>
            <w:r>
              <w:rPr>
                <w:noProof/>
                <w:webHidden/>
              </w:rPr>
              <w:tab/>
            </w:r>
            <w:r>
              <w:rPr>
                <w:noProof/>
                <w:webHidden/>
              </w:rPr>
              <w:fldChar w:fldCharType="begin"/>
            </w:r>
            <w:r>
              <w:rPr>
                <w:noProof/>
                <w:webHidden/>
              </w:rPr>
              <w:instrText xml:space="preserve"> PAGEREF _Toc479184249 \h </w:instrText>
            </w:r>
            <w:r>
              <w:rPr>
                <w:noProof/>
                <w:webHidden/>
              </w:rPr>
            </w:r>
            <w:r>
              <w:rPr>
                <w:noProof/>
                <w:webHidden/>
              </w:rPr>
              <w:fldChar w:fldCharType="separate"/>
            </w:r>
            <w:r>
              <w:rPr>
                <w:noProof/>
                <w:webHidden/>
              </w:rPr>
              <w:t>3</w:t>
            </w:r>
            <w:r>
              <w:rPr>
                <w:noProof/>
                <w:webHidden/>
              </w:rPr>
              <w:fldChar w:fldCharType="end"/>
            </w:r>
          </w:hyperlink>
        </w:p>
        <w:p w14:paraId="72A41433" w14:textId="45E0A1F9" w:rsidR="00DC2561" w:rsidRDefault="00DC2561">
          <w:pPr>
            <w:pStyle w:val="TOC1"/>
            <w:tabs>
              <w:tab w:val="right" w:leader="dot" w:pos="10790"/>
            </w:tabs>
            <w:rPr>
              <w:noProof/>
              <w:color w:val="auto"/>
              <w:lang w:eastAsia="en-GB"/>
            </w:rPr>
          </w:pPr>
          <w:hyperlink w:anchor="_Toc479184250" w:history="1">
            <w:r w:rsidRPr="00CD5A02">
              <w:rPr>
                <w:rStyle w:val="Hyperlink"/>
                <w:noProof/>
                <w:kern w:val="28"/>
              </w:rPr>
              <w:t>Appendix 1 - Level Design Survey 1</w:t>
            </w:r>
            <w:r>
              <w:rPr>
                <w:noProof/>
                <w:webHidden/>
              </w:rPr>
              <w:tab/>
            </w:r>
            <w:r>
              <w:rPr>
                <w:noProof/>
                <w:webHidden/>
              </w:rPr>
              <w:fldChar w:fldCharType="begin"/>
            </w:r>
            <w:r>
              <w:rPr>
                <w:noProof/>
                <w:webHidden/>
              </w:rPr>
              <w:instrText xml:space="preserve"> PAGEREF _Toc479184250 \h </w:instrText>
            </w:r>
            <w:r>
              <w:rPr>
                <w:noProof/>
                <w:webHidden/>
              </w:rPr>
            </w:r>
            <w:r>
              <w:rPr>
                <w:noProof/>
                <w:webHidden/>
              </w:rPr>
              <w:fldChar w:fldCharType="separate"/>
            </w:r>
            <w:r>
              <w:rPr>
                <w:noProof/>
                <w:webHidden/>
              </w:rPr>
              <w:t>4</w:t>
            </w:r>
            <w:r>
              <w:rPr>
                <w:noProof/>
                <w:webHidden/>
              </w:rPr>
              <w:fldChar w:fldCharType="end"/>
            </w:r>
          </w:hyperlink>
        </w:p>
        <w:p w14:paraId="1BA7D553" w14:textId="73B55E93" w:rsidR="00DC2561" w:rsidRDefault="00DC2561">
          <w:pPr>
            <w:pStyle w:val="TOC1"/>
            <w:tabs>
              <w:tab w:val="right" w:leader="dot" w:pos="10790"/>
            </w:tabs>
            <w:rPr>
              <w:noProof/>
              <w:color w:val="auto"/>
              <w:lang w:eastAsia="en-GB"/>
            </w:rPr>
          </w:pPr>
          <w:hyperlink w:anchor="_Toc479184251" w:history="1">
            <w:r w:rsidRPr="00CD5A02">
              <w:rPr>
                <w:rStyle w:val="Hyperlink"/>
                <w:noProof/>
                <w:kern w:val="28"/>
              </w:rPr>
              <w:t>Appendix 2 - Level Design Survey 2</w:t>
            </w:r>
            <w:r>
              <w:rPr>
                <w:noProof/>
                <w:webHidden/>
              </w:rPr>
              <w:tab/>
            </w:r>
            <w:r>
              <w:rPr>
                <w:noProof/>
                <w:webHidden/>
              </w:rPr>
              <w:fldChar w:fldCharType="begin"/>
            </w:r>
            <w:r>
              <w:rPr>
                <w:noProof/>
                <w:webHidden/>
              </w:rPr>
              <w:instrText xml:space="preserve"> PAGEREF _Toc479184251 \h </w:instrText>
            </w:r>
            <w:r>
              <w:rPr>
                <w:noProof/>
                <w:webHidden/>
              </w:rPr>
            </w:r>
            <w:r>
              <w:rPr>
                <w:noProof/>
                <w:webHidden/>
              </w:rPr>
              <w:fldChar w:fldCharType="separate"/>
            </w:r>
            <w:r>
              <w:rPr>
                <w:noProof/>
                <w:webHidden/>
              </w:rPr>
              <w:t>7</w:t>
            </w:r>
            <w:r>
              <w:rPr>
                <w:noProof/>
                <w:webHidden/>
              </w:rPr>
              <w:fldChar w:fldCharType="end"/>
            </w:r>
          </w:hyperlink>
        </w:p>
        <w:p w14:paraId="10AFA11B" w14:textId="17ED982C" w:rsidR="00DC2561" w:rsidRDefault="00DC2561">
          <w:pPr>
            <w:pStyle w:val="TOC1"/>
            <w:tabs>
              <w:tab w:val="right" w:leader="dot" w:pos="10790"/>
            </w:tabs>
            <w:rPr>
              <w:noProof/>
              <w:color w:val="auto"/>
              <w:lang w:eastAsia="en-GB"/>
            </w:rPr>
          </w:pPr>
          <w:hyperlink w:anchor="_Toc479184252" w:history="1">
            <w:r w:rsidRPr="00CD5A02">
              <w:rPr>
                <w:rStyle w:val="Hyperlink"/>
                <w:noProof/>
                <w:kern w:val="28"/>
              </w:rPr>
              <w:t>Appendix 3 - Level Design Survey 3</w:t>
            </w:r>
            <w:r>
              <w:rPr>
                <w:noProof/>
                <w:webHidden/>
              </w:rPr>
              <w:tab/>
            </w:r>
            <w:r>
              <w:rPr>
                <w:noProof/>
                <w:webHidden/>
              </w:rPr>
              <w:fldChar w:fldCharType="begin"/>
            </w:r>
            <w:r>
              <w:rPr>
                <w:noProof/>
                <w:webHidden/>
              </w:rPr>
              <w:instrText xml:space="preserve"> PAGEREF _Toc479184252 \h </w:instrText>
            </w:r>
            <w:r>
              <w:rPr>
                <w:noProof/>
                <w:webHidden/>
              </w:rPr>
            </w:r>
            <w:r>
              <w:rPr>
                <w:noProof/>
                <w:webHidden/>
              </w:rPr>
              <w:fldChar w:fldCharType="separate"/>
            </w:r>
            <w:r>
              <w:rPr>
                <w:noProof/>
                <w:webHidden/>
              </w:rPr>
              <w:t>10</w:t>
            </w:r>
            <w:r>
              <w:rPr>
                <w:noProof/>
                <w:webHidden/>
              </w:rPr>
              <w:fldChar w:fldCharType="end"/>
            </w:r>
          </w:hyperlink>
        </w:p>
        <w:p w14:paraId="3CC43504" w14:textId="3879962D" w:rsidR="00DC2561" w:rsidRDefault="00DC2561">
          <w:pPr>
            <w:pStyle w:val="TOC1"/>
            <w:tabs>
              <w:tab w:val="right" w:leader="dot" w:pos="10790"/>
            </w:tabs>
            <w:rPr>
              <w:noProof/>
              <w:color w:val="auto"/>
              <w:lang w:eastAsia="en-GB"/>
            </w:rPr>
          </w:pPr>
          <w:hyperlink w:anchor="_Toc479184253" w:history="1">
            <w:r w:rsidRPr="00CD5A02">
              <w:rPr>
                <w:rStyle w:val="Hyperlink"/>
                <w:noProof/>
                <w:kern w:val="28"/>
              </w:rPr>
              <w:t>Appendix 4 - Level Design Survey 4</w:t>
            </w:r>
            <w:r>
              <w:rPr>
                <w:noProof/>
                <w:webHidden/>
              </w:rPr>
              <w:tab/>
            </w:r>
            <w:r>
              <w:rPr>
                <w:noProof/>
                <w:webHidden/>
              </w:rPr>
              <w:fldChar w:fldCharType="begin"/>
            </w:r>
            <w:r>
              <w:rPr>
                <w:noProof/>
                <w:webHidden/>
              </w:rPr>
              <w:instrText xml:space="preserve"> PAGEREF _Toc479184253 \h </w:instrText>
            </w:r>
            <w:r>
              <w:rPr>
                <w:noProof/>
                <w:webHidden/>
              </w:rPr>
            </w:r>
            <w:r>
              <w:rPr>
                <w:noProof/>
                <w:webHidden/>
              </w:rPr>
              <w:fldChar w:fldCharType="separate"/>
            </w:r>
            <w:r>
              <w:rPr>
                <w:noProof/>
                <w:webHidden/>
              </w:rPr>
              <w:t>13</w:t>
            </w:r>
            <w:r>
              <w:rPr>
                <w:noProof/>
                <w:webHidden/>
              </w:rPr>
              <w:fldChar w:fldCharType="end"/>
            </w:r>
          </w:hyperlink>
        </w:p>
        <w:p w14:paraId="4E32BABC" w14:textId="772981D1" w:rsidR="00DC2561" w:rsidRDefault="00DC2561">
          <w:pPr>
            <w:pStyle w:val="TOC1"/>
            <w:tabs>
              <w:tab w:val="right" w:leader="dot" w:pos="10790"/>
            </w:tabs>
            <w:rPr>
              <w:noProof/>
              <w:color w:val="auto"/>
              <w:lang w:eastAsia="en-GB"/>
            </w:rPr>
          </w:pPr>
          <w:hyperlink w:anchor="_Toc479184254" w:history="1">
            <w:r w:rsidRPr="00CD5A02">
              <w:rPr>
                <w:rStyle w:val="Hyperlink"/>
                <w:noProof/>
                <w:kern w:val="28"/>
              </w:rPr>
              <w:t>Appendix 5 - Level Design Survey 5</w:t>
            </w:r>
            <w:r>
              <w:rPr>
                <w:noProof/>
                <w:webHidden/>
              </w:rPr>
              <w:tab/>
            </w:r>
            <w:r>
              <w:rPr>
                <w:noProof/>
                <w:webHidden/>
              </w:rPr>
              <w:fldChar w:fldCharType="begin"/>
            </w:r>
            <w:r>
              <w:rPr>
                <w:noProof/>
                <w:webHidden/>
              </w:rPr>
              <w:instrText xml:space="preserve"> PAGEREF _Toc479184254 \h </w:instrText>
            </w:r>
            <w:r>
              <w:rPr>
                <w:noProof/>
                <w:webHidden/>
              </w:rPr>
            </w:r>
            <w:r>
              <w:rPr>
                <w:noProof/>
                <w:webHidden/>
              </w:rPr>
              <w:fldChar w:fldCharType="separate"/>
            </w:r>
            <w:r>
              <w:rPr>
                <w:noProof/>
                <w:webHidden/>
              </w:rPr>
              <w:t>16</w:t>
            </w:r>
            <w:r>
              <w:rPr>
                <w:noProof/>
                <w:webHidden/>
              </w:rPr>
              <w:fldChar w:fldCharType="end"/>
            </w:r>
          </w:hyperlink>
        </w:p>
        <w:p w14:paraId="0B32A7CD" w14:textId="64398F37" w:rsidR="00DC2561" w:rsidRDefault="00DC2561">
          <w:pPr>
            <w:pStyle w:val="TOC1"/>
            <w:tabs>
              <w:tab w:val="right" w:leader="dot" w:pos="10790"/>
            </w:tabs>
            <w:rPr>
              <w:noProof/>
              <w:color w:val="auto"/>
              <w:lang w:eastAsia="en-GB"/>
            </w:rPr>
          </w:pPr>
          <w:hyperlink w:anchor="_Toc479184255" w:history="1">
            <w:r w:rsidRPr="00CD5A02">
              <w:rPr>
                <w:rStyle w:val="Hyperlink"/>
                <w:noProof/>
                <w:kern w:val="28"/>
              </w:rPr>
              <w:t>Appendix 6 - Level Design Survey 6</w:t>
            </w:r>
            <w:r>
              <w:rPr>
                <w:noProof/>
                <w:webHidden/>
              </w:rPr>
              <w:tab/>
            </w:r>
            <w:r>
              <w:rPr>
                <w:noProof/>
                <w:webHidden/>
              </w:rPr>
              <w:fldChar w:fldCharType="begin"/>
            </w:r>
            <w:r>
              <w:rPr>
                <w:noProof/>
                <w:webHidden/>
              </w:rPr>
              <w:instrText xml:space="preserve"> PAGEREF _Toc479184255 \h </w:instrText>
            </w:r>
            <w:r>
              <w:rPr>
                <w:noProof/>
                <w:webHidden/>
              </w:rPr>
            </w:r>
            <w:r>
              <w:rPr>
                <w:noProof/>
                <w:webHidden/>
              </w:rPr>
              <w:fldChar w:fldCharType="separate"/>
            </w:r>
            <w:r>
              <w:rPr>
                <w:noProof/>
                <w:webHidden/>
              </w:rPr>
              <w:t>19</w:t>
            </w:r>
            <w:r>
              <w:rPr>
                <w:noProof/>
                <w:webHidden/>
              </w:rPr>
              <w:fldChar w:fldCharType="end"/>
            </w:r>
          </w:hyperlink>
        </w:p>
        <w:p w14:paraId="315C0D5C" w14:textId="1C98F52A" w:rsidR="00DC2561" w:rsidRDefault="00DC2561">
          <w:pPr>
            <w:pStyle w:val="TOC1"/>
            <w:tabs>
              <w:tab w:val="right" w:leader="dot" w:pos="10790"/>
            </w:tabs>
            <w:rPr>
              <w:noProof/>
              <w:color w:val="auto"/>
              <w:lang w:eastAsia="en-GB"/>
            </w:rPr>
          </w:pPr>
          <w:hyperlink w:anchor="_Toc479184256" w:history="1">
            <w:r w:rsidRPr="00CD5A02">
              <w:rPr>
                <w:rStyle w:val="Hyperlink"/>
                <w:noProof/>
                <w:kern w:val="28"/>
              </w:rPr>
              <w:t>Appendix 7 - Level Design Survey 7</w:t>
            </w:r>
            <w:r>
              <w:rPr>
                <w:noProof/>
                <w:webHidden/>
              </w:rPr>
              <w:tab/>
            </w:r>
            <w:r>
              <w:rPr>
                <w:noProof/>
                <w:webHidden/>
              </w:rPr>
              <w:fldChar w:fldCharType="begin"/>
            </w:r>
            <w:r>
              <w:rPr>
                <w:noProof/>
                <w:webHidden/>
              </w:rPr>
              <w:instrText xml:space="preserve"> PAGEREF _Toc479184256 \h </w:instrText>
            </w:r>
            <w:r>
              <w:rPr>
                <w:noProof/>
                <w:webHidden/>
              </w:rPr>
            </w:r>
            <w:r>
              <w:rPr>
                <w:noProof/>
                <w:webHidden/>
              </w:rPr>
              <w:fldChar w:fldCharType="separate"/>
            </w:r>
            <w:r>
              <w:rPr>
                <w:noProof/>
                <w:webHidden/>
              </w:rPr>
              <w:t>22</w:t>
            </w:r>
            <w:r>
              <w:rPr>
                <w:noProof/>
                <w:webHidden/>
              </w:rPr>
              <w:fldChar w:fldCharType="end"/>
            </w:r>
          </w:hyperlink>
        </w:p>
        <w:p w14:paraId="33794A81" w14:textId="3B077BA2" w:rsidR="00DC2561" w:rsidRDefault="00DC2561">
          <w:pPr>
            <w:pStyle w:val="TOC1"/>
            <w:tabs>
              <w:tab w:val="right" w:leader="dot" w:pos="10790"/>
            </w:tabs>
            <w:rPr>
              <w:noProof/>
              <w:color w:val="auto"/>
              <w:lang w:eastAsia="en-GB"/>
            </w:rPr>
          </w:pPr>
          <w:hyperlink w:anchor="_Toc479184257" w:history="1">
            <w:r w:rsidRPr="00CD5A02">
              <w:rPr>
                <w:rStyle w:val="Hyperlink"/>
                <w:noProof/>
                <w:kern w:val="28"/>
              </w:rPr>
              <w:t>Appendix 8 - Level Design Survey 8</w:t>
            </w:r>
            <w:r>
              <w:rPr>
                <w:noProof/>
                <w:webHidden/>
              </w:rPr>
              <w:tab/>
            </w:r>
            <w:r>
              <w:rPr>
                <w:noProof/>
                <w:webHidden/>
              </w:rPr>
              <w:fldChar w:fldCharType="begin"/>
            </w:r>
            <w:r>
              <w:rPr>
                <w:noProof/>
                <w:webHidden/>
              </w:rPr>
              <w:instrText xml:space="preserve"> PAGEREF _Toc479184257 \h </w:instrText>
            </w:r>
            <w:r>
              <w:rPr>
                <w:noProof/>
                <w:webHidden/>
              </w:rPr>
            </w:r>
            <w:r>
              <w:rPr>
                <w:noProof/>
                <w:webHidden/>
              </w:rPr>
              <w:fldChar w:fldCharType="separate"/>
            </w:r>
            <w:r>
              <w:rPr>
                <w:noProof/>
                <w:webHidden/>
              </w:rPr>
              <w:t>25</w:t>
            </w:r>
            <w:r>
              <w:rPr>
                <w:noProof/>
                <w:webHidden/>
              </w:rPr>
              <w:fldChar w:fldCharType="end"/>
            </w:r>
          </w:hyperlink>
        </w:p>
        <w:p w14:paraId="4F2C06A9" w14:textId="57C89FCA" w:rsidR="00DC2561" w:rsidRDefault="00DC2561">
          <w:pPr>
            <w:pStyle w:val="TOC1"/>
            <w:tabs>
              <w:tab w:val="right" w:leader="dot" w:pos="10790"/>
            </w:tabs>
            <w:rPr>
              <w:noProof/>
              <w:color w:val="auto"/>
              <w:lang w:eastAsia="en-GB"/>
            </w:rPr>
          </w:pPr>
          <w:hyperlink w:anchor="_Toc479184258" w:history="1">
            <w:r w:rsidRPr="00CD5A02">
              <w:rPr>
                <w:rStyle w:val="Hyperlink"/>
                <w:noProof/>
                <w:kern w:val="28"/>
              </w:rPr>
              <w:t>Appendix 9 - Level Design Survey 9</w:t>
            </w:r>
            <w:r>
              <w:rPr>
                <w:noProof/>
                <w:webHidden/>
              </w:rPr>
              <w:tab/>
            </w:r>
            <w:r>
              <w:rPr>
                <w:noProof/>
                <w:webHidden/>
              </w:rPr>
              <w:fldChar w:fldCharType="begin"/>
            </w:r>
            <w:r>
              <w:rPr>
                <w:noProof/>
                <w:webHidden/>
              </w:rPr>
              <w:instrText xml:space="preserve"> PAGEREF _Toc479184258 \h </w:instrText>
            </w:r>
            <w:r>
              <w:rPr>
                <w:noProof/>
                <w:webHidden/>
              </w:rPr>
            </w:r>
            <w:r>
              <w:rPr>
                <w:noProof/>
                <w:webHidden/>
              </w:rPr>
              <w:fldChar w:fldCharType="separate"/>
            </w:r>
            <w:r>
              <w:rPr>
                <w:noProof/>
                <w:webHidden/>
              </w:rPr>
              <w:t>28</w:t>
            </w:r>
            <w:r>
              <w:rPr>
                <w:noProof/>
                <w:webHidden/>
              </w:rPr>
              <w:fldChar w:fldCharType="end"/>
            </w:r>
          </w:hyperlink>
        </w:p>
        <w:p w14:paraId="67086C64" w14:textId="1047B266" w:rsidR="00DC2561" w:rsidRDefault="00DC2561">
          <w:pPr>
            <w:pStyle w:val="TOC1"/>
            <w:tabs>
              <w:tab w:val="right" w:leader="dot" w:pos="10790"/>
            </w:tabs>
            <w:rPr>
              <w:noProof/>
              <w:color w:val="auto"/>
              <w:lang w:eastAsia="en-GB"/>
            </w:rPr>
          </w:pPr>
          <w:hyperlink w:anchor="_Toc479184259" w:history="1">
            <w:r w:rsidRPr="00CD5A02">
              <w:rPr>
                <w:rStyle w:val="Hyperlink"/>
                <w:noProof/>
                <w:kern w:val="28"/>
              </w:rPr>
              <w:t>Appendix 10 - Level Design Survey 10</w:t>
            </w:r>
            <w:r>
              <w:rPr>
                <w:noProof/>
                <w:webHidden/>
              </w:rPr>
              <w:tab/>
            </w:r>
            <w:r>
              <w:rPr>
                <w:noProof/>
                <w:webHidden/>
              </w:rPr>
              <w:fldChar w:fldCharType="begin"/>
            </w:r>
            <w:r>
              <w:rPr>
                <w:noProof/>
                <w:webHidden/>
              </w:rPr>
              <w:instrText xml:space="preserve"> PAGEREF _Toc479184259 \h </w:instrText>
            </w:r>
            <w:r>
              <w:rPr>
                <w:noProof/>
                <w:webHidden/>
              </w:rPr>
            </w:r>
            <w:r>
              <w:rPr>
                <w:noProof/>
                <w:webHidden/>
              </w:rPr>
              <w:fldChar w:fldCharType="separate"/>
            </w:r>
            <w:r>
              <w:rPr>
                <w:noProof/>
                <w:webHidden/>
              </w:rPr>
              <w:t>31</w:t>
            </w:r>
            <w:r>
              <w:rPr>
                <w:noProof/>
                <w:webHidden/>
              </w:rPr>
              <w:fldChar w:fldCharType="end"/>
            </w:r>
          </w:hyperlink>
        </w:p>
        <w:p w14:paraId="37E1397D" w14:textId="788D8465" w:rsidR="00CC4B7C" w:rsidRPr="00E96B1A" w:rsidRDefault="00CC4B7C" w:rsidP="00376AB0">
          <w:pPr>
            <w:pStyle w:val="TOC1"/>
            <w:tabs>
              <w:tab w:val="right" w:leader="dot" w:pos="10790"/>
            </w:tabs>
            <w:rPr>
              <w:noProof/>
              <w:color w:val="auto"/>
              <w:lang w:eastAsia="en-GB"/>
            </w:rPr>
          </w:pPr>
          <w:r>
            <w:rPr>
              <w:b/>
              <w:bCs/>
              <w:noProof/>
            </w:rPr>
            <w:fldChar w:fldCharType="end"/>
          </w:r>
        </w:p>
      </w:sdtContent>
    </w:sdt>
    <w:p w14:paraId="56673A70" w14:textId="77777777" w:rsidR="00CC4B7C" w:rsidRDefault="00CC4B7C" w:rsidP="003422FF">
      <w:pPr>
        <w:pStyle w:val="ContactInfo"/>
      </w:pPr>
    </w:p>
    <w:p w14:paraId="5139C635" w14:textId="77777777" w:rsidR="00DE5AE1" w:rsidRDefault="00DE5AE1" w:rsidP="003422FF">
      <w:pPr>
        <w:pStyle w:val="ContactInfo"/>
      </w:pPr>
    </w:p>
    <w:p w14:paraId="3075D232" w14:textId="77777777" w:rsidR="00DE5AE1" w:rsidRDefault="00DE5AE1" w:rsidP="003422FF">
      <w:pPr>
        <w:pStyle w:val="ContactInfo"/>
      </w:pPr>
    </w:p>
    <w:p w14:paraId="330D9411" w14:textId="77777777" w:rsidR="00DE5AE1" w:rsidRDefault="00DE5AE1" w:rsidP="003422FF">
      <w:pPr>
        <w:pStyle w:val="ContactInfo"/>
      </w:pPr>
    </w:p>
    <w:p w14:paraId="2AF62A17" w14:textId="77777777" w:rsidR="00DE5AE1" w:rsidRDefault="00DE5AE1" w:rsidP="003422FF">
      <w:pPr>
        <w:pStyle w:val="ContactInfo"/>
      </w:pPr>
    </w:p>
    <w:p w14:paraId="40B98CFF" w14:textId="77777777" w:rsidR="00DE5AE1" w:rsidRDefault="00DE5AE1" w:rsidP="003422FF">
      <w:pPr>
        <w:pStyle w:val="ContactInfo"/>
      </w:pPr>
    </w:p>
    <w:p w14:paraId="2962E7E8" w14:textId="77777777" w:rsidR="00DE5AE1" w:rsidRDefault="00DE5AE1" w:rsidP="003422FF">
      <w:pPr>
        <w:pStyle w:val="ContactInfo"/>
      </w:pPr>
    </w:p>
    <w:p w14:paraId="52677DE1" w14:textId="77777777" w:rsidR="00DE5AE1" w:rsidRDefault="00DE5AE1" w:rsidP="003422FF">
      <w:pPr>
        <w:pStyle w:val="ContactInfo"/>
      </w:pPr>
    </w:p>
    <w:p w14:paraId="67550F55" w14:textId="77777777" w:rsidR="00DE5AE1" w:rsidRDefault="00DE5AE1" w:rsidP="003422FF">
      <w:pPr>
        <w:pStyle w:val="ContactInfo"/>
      </w:pPr>
    </w:p>
    <w:p w14:paraId="453A0D9D" w14:textId="77777777" w:rsidR="00DE5AE1" w:rsidRDefault="00DE5AE1" w:rsidP="003422FF">
      <w:pPr>
        <w:pStyle w:val="ContactInfo"/>
      </w:pPr>
    </w:p>
    <w:p w14:paraId="5F2922CA" w14:textId="77777777" w:rsidR="00DE5AE1" w:rsidRDefault="00DE5AE1" w:rsidP="003422FF">
      <w:pPr>
        <w:pStyle w:val="ContactInfo"/>
      </w:pPr>
    </w:p>
    <w:p w14:paraId="482888A8" w14:textId="77777777" w:rsidR="00DE5AE1" w:rsidRDefault="00DE5AE1" w:rsidP="003422FF">
      <w:pPr>
        <w:pStyle w:val="ContactInfo"/>
      </w:pPr>
    </w:p>
    <w:p w14:paraId="560F76BD" w14:textId="77777777" w:rsidR="00DE5AE1" w:rsidRDefault="00DE5AE1" w:rsidP="003422FF">
      <w:pPr>
        <w:pStyle w:val="ContactInfo"/>
      </w:pPr>
    </w:p>
    <w:p w14:paraId="2A4B051B" w14:textId="77777777" w:rsidR="00DE5AE1" w:rsidRDefault="00DE5AE1" w:rsidP="003422FF">
      <w:pPr>
        <w:pStyle w:val="ContactInfo"/>
      </w:pPr>
    </w:p>
    <w:p w14:paraId="1B0FAB7C" w14:textId="77777777" w:rsidR="00DE5AE1" w:rsidRDefault="00DE5AE1" w:rsidP="003422FF">
      <w:pPr>
        <w:pStyle w:val="ContactInfo"/>
      </w:pPr>
    </w:p>
    <w:p w14:paraId="3686E017" w14:textId="77777777" w:rsidR="00640C68" w:rsidRDefault="00781E5E" w:rsidP="00640C68">
      <w:pPr>
        <w:pStyle w:val="Heading1"/>
      </w:pPr>
      <w:bookmarkStart w:id="5" w:name="_Toc479184240"/>
      <w:bookmarkEnd w:id="0"/>
      <w:bookmarkEnd w:id="1"/>
      <w:bookmarkEnd w:id="2"/>
      <w:bookmarkEnd w:id="3"/>
      <w:bookmarkEnd w:id="4"/>
      <w:r>
        <w:lastRenderedPageBreak/>
        <w:t>Critical Evaluation</w:t>
      </w:r>
      <w:bookmarkEnd w:id="5"/>
    </w:p>
    <w:p w14:paraId="6F4FB303" w14:textId="7ADC4DD2" w:rsidR="00C85FF3" w:rsidRDefault="000D0F1F" w:rsidP="009E4B3E">
      <w:pPr>
        <w:spacing w:line="276" w:lineRule="auto"/>
        <w:jc w:val="both"/>
      </w:pPr>
      <w:r>
        <w:t xml:space="preserve">The first success of this project was how I structured it. As I decided to tackle the </w:t>
      </w:r>
      <w:r w:rsidR="00BC307F">
        <w:t>coursework</w:t>
      </w:r>
      <w:r>
        <w:t xml:space="preserve"> individually it meant </w:t>
      </w:r>
      <w:r w:rsidR="00315410">
        <w:t xml:space="preserve">I had a work schedule that was perfect for me. </w:t>
      </w:r>
      <w:r w:rsidR="00F50BAF">
        <w:t xml:space="preserve">It allowed me to have more flexibility with planning and allocations of work. This was critical as when it came to issues that I will explain later I </w:t>
      </w:r>
      <w:r w:rsidR="0007745D">
        <w:t>could</w:t>
      </w:r>
      <w:r w:rsidR="00F50BAF">
        <w:t xml:space="preserve"> deal with them by allocating additional work sessions to deal with issues I encountered.</w:t>
      </w:r>
      <w:r w:rsidR="002B30BC">
        <w:t xml:space="preserve"> This did bring disadvantages though </w:t>
      </w:r>
      <w:r w:rsidR="00486515">
        <w:t>as I had to deal with all work as it wasn’t spread</w:t>
      </w:r>
      <w:r w:rsidR="00F011C2">
        <w:t xml:space="preserve"> across multiple individuals but either way complete control of the project in my view was best due to my tight workloads.</w:t>
      </w:r>
    </w:p>
    <w:p w14:paraId="32227568" w14:textId="38420B7B" w:rsidR="00557BFC" w:rsidRDefault="00557BFC" w:rsidP="00557BFC">
      <w:pPr>
        <w:pStyle w:val="Heading2"/>
      </w:pPr>
      <w:bookmarkStart w:id="6" w:name="_Toc479184241"/>
      <w:r>
        <w:t>Accomplishments</w:t>
      </w:r>
      <w:bookmarkEnd w:id="6"/>
    </w:p>
    <w:p w14:paraId="04155BD2" w14:textId="7E90FDCD" w:rsidR="00BC1910" w:rsidRDefault="007F22C1" w:rsidP="009E4B3E">
      <w:pPr>
        <w:spacing w:line="276" w:lineRule="auto"/>
        <w:jc w:val="both"/>
      </w:pPr>
      <w:r>
        <w:t>So, what did I accomplish? I completed the entire design as specified in the document</w:t>
      </w:r>
      <w:r w:rsidR="007A00B3">
        <w:t xml:space="preserve"> and went above this in some areas as well. For instance, I tried to make the level loo</w:t>
      </w:r>
      <w:r w:rsidR="00BC1910">
        <w:t>k</w:t>
      </w:r>
      <w:r w:rsidR="007A00B3">
        <w:t xml:space="preserve"> as professional as possible by adding a menu, splash screen and showcase scenes.</w:t>
      </w:r>
      <w:r w:rsidR="00BC1910">
        <w:t xml:space="preserve"> What’s more the level was optimised to run on lower end hardware so less powerful computers could still run the demo if they wanted to. This meant optimising the terrain draw distance and utilising advanced graphics settings to ensure that the game was not too much of a tax on the computer’s performance. Finally, no shortcuts were taken. The monsters in the level are fully animated and the terrain was custom made for the level I think this level adequately meets the guidelines I set out for it and looks professional.</w:t>
      </w:r>
    </w:p>
    <w:p w14:paraId="575B3099" w14:textId="7F671F23" w:rsidR="00557BFC" w:rsidRDefault="00557BFC" w:rsidP="00557BFC">
      <w:pPr>
        <w:pStyle w:val="Heading2"/>
      </w:pPr>
      <w:bookmarkStart w:id="7" w:name="_Toc479184242"/>
      <w:r>
        <w:t>Project Issues</w:t>
      </w:r>
      <w:bookmarkEnd w:id="7"/>
    </w:p>
    <w:p w14:paraId="564DFE5A" w14:textId="62431BBB" w:rsidR="00883599" w:rsidRDefault="009600AD" w:rsidP="009E4B3E">
      <w:pPr>
        <w:spacing w:line="276" w:lineRule="auto"/>
        <w:jc w:val="both"/>
      </w:pPr>
      <w:r>
        <w:t xml:space="preserve">There were several issues with the project thought. Firstly, the Unity version found in the labs did not meet the version that I used on my laptop stopping me from loading the project in Unity in the labs which was an issue. </w:t>
      </w:r>
      <w:r w:rsidR="00883599">
        <w:t>This meant that all testing had to be done by building an executable and then running it on the lab systems for testing which wasn’t productive.</w:t>
      </w:r>
      <w:r w:rsidR="00E5777E">
        <w:t xml:space="preserve"> </w:t>
      </w:r>
    </w:p>
    <w:p w14:paraId="29E9C47C" w14:textId="08239015" w:rsidR="00557BFC" w:rsidRDefault="00557BFC" w:rsidP="00557BFC">
      <w:pPr>
        <w:pStyle w:val="Heading2"/>
      </w:pPr>
      <w:bookmarkStart w:id="8" w:name="_Toc479184243"/>
      <w:r>
        <w:t>What I Learned</w:t>
      </w:r>
      <w:bookmarkEnd w:id="8"/>
    </w:p>
    <w:p w14:paraId="329C0AE6" w14:textId="3A1EA3DD" w:rsidR="00B63C44" w:rsidRDefault="00F02439" w:rsidP="009E4B3E">
      <w:pPr>
        <w:spacing w:line="276" w:lineRule="auto"/>
        <w:jc w:val="both"/>
      </w:pPr>
      <w:r>
        <w:t>I learned a lot in the project. Firstly, I learned a lot more experience with the Unity game engine which I think was a fantastic experience. Not only is it a popular engine it has a diverse range of features which means knowing this engine will allow me to do more.</w:t>
      </w:r>
      <w:r w:rsidR="00BD4B1E">
        <w:t xml:space="preserve"> I also got to utilise C# as well, which is the default scripting language for Unity. This was another great thing to get experience with, as C# is a very popular language and being able to use it in unity will certainly aid me in my professional skillset.</w:t>
      </w:r>
    </w:p>
    <w:p w14:paraId="532B961F" w14:textId="28BE5C5B" w:rsidR="00557BFC" w:rsidRDefault="00557BFC" w:rsidP="00557BFC">
      <w:pPr>
        <w:pStyle w:val="Heading2"/>
      </w:pPr>
      <w:bookmarkStart w:id="9" w:name="_Toc479184244"/>
      <w:r>
        <w:t>Conclusion</w:t>
      </w:r>
      <w:bookmarkEnd w:id="9"/>
    </w:p>
    <w:p w14:paraId="3A43D6E2" w14:textId="4A4131BD" w:rsidR="00883599" w:rsidRPr="00C85FF3" w:rsidRDefault="00883599" w:rsidP="005D0C7E">
      <w:pPr>
        <w:spacing w:line="276" w:lineRule="auto"/>
        <w:jc w:val="both"/>
      </w:pPr>
      <w:r>
        <w:t>In conclusion, despite some initial</w:t>
      </w:r>
      <w:r w:rsidR="00EE4590">
        <w:t xml:space="preserve"> problems with hardware a</w:t>
      </w:r>
      <w:r w:rsidR="00101F12">
        <w:t>nd software support in the labs this project was a success. Not only does the result meets the specification set out in the first design report but it is a great portfolio piece. I’m very happy with the output</w:t>
      </w:r>
      <w:r w:rsidR="00632D51">
        <w:t xml:space="preserve"> and it will certainly be something I maintain moving forward.</w:t>
      </w:r>
    </w:p>
    <w:p w14:paraId="630A4637" w14:textId="77777777" w:rsidR="00621AB5" w:rsidRDefault="00621AB5" w:rsidP="00621AB5">
      <w:pPr>
        <w:pStyle w:val="Heading2"/>
      </w:pPr>
      <w:bookmarkStart w:id="10" w:name="_Toc479184245"/>
      <w:r>
        <w:t>Links</w:t>
      </w:r>
      <w:bookmarkEnd w:id="10"/>
    </w:p>
    <w:p w14:paraId="1C348F30" w14:textId="77777777" w:rsidR="00621AB5" w:rsidRPr="00EC40E8" w:rsidRDefault="00621AB5" w:rsidP="00621AB5">
      <w:pPr>
        <w:spacing w:line="276" w:lineRule="auto"/>
        <w:jc w:val="both"/>
      </w:pPr>
      <w:r>
        <w:t>Below are links to the executable which you can download as a zip file and extract to play on a standard Windows PC. Also find a link to the GitHub repository and the link to the video narration of the level that was also created as part of the submission.</w:t>
      </w:r>
    </w:p>
    <w:p w14:paraId="2765EACC" w14:textId="77777777" w:rsidR="00621AB5" w:rsidRDefault="00621AB5" w:rsidP="00621AB5">
      <w:r w:rsidRPr="000F3534">
        <w:rPr>
          <w:b/>
          <w:i/>
        </w:rPr>
        <w:t>Executable:</w:t>
      </w:r>
      <w:r>
        <w:t xml:space="preserve"> </w:t>
      </w:r>
      <w:hyperlink r:id="rId10" w:history="1">
        <w:r w:rsidRPr="00566E7B">
          <w:rPr>
            <w:rStyle w:val="Hyperlink"/>
          </w:rPr>
          <w:t>https://github.com/wt-student-projects/3D-level-design</w:t>
        </w:r>
      </w:hyperlink>
    </w:p>
    <w:p w14:paraId="0BED5D18" w14:textId="77777777" w:rsidR="00621AB5" w:rsidRDefault="00621AB5" w:rsidP="00621AB5">
      <w:r w:rsidRPr="000F3534">
        <w:rPr>
          <w:b/>
          <w:i/>
        </w:rPr>
        <w:t xml:space="preserve">GitHub: </w:t>
      </w:r>
      <w:hyperlink r:id="rId11" w:history="1">
        <w:r w:rsidRPr="00566E7B">
          <w:rPr>
            <w:rStyle w:val="Hyperlink"/>
          </w:rPr>
          <w:t>https://github.com/wt-student-projects/3D-level-design</w:t>
        </w:r>
      </w:hyperlink>
    </w:p>
    <w:p w14:paraId="4EB86B81" w14:textId="49BB02F5" w:rsidR="00726532" w:rsidRDefault="00621AB5" w:rsidP="00781E5E">
      <w:r w:rsidRPr="000F3534">
        <w:rPr>
          <w:b/>
          <w:i/>
        </w:rPr>
        <w:t>Video:</w:t>
      </w:r>
      <w:r>
        <w:t xml:space="preserve"> </w:t>
      </w:r>
      <w:hyperlink r:id="rId12" w:history="1">
        <w:r w:rsidRPr="00B156D4">
          <w:rPr>
            <w:rStyle w:val="Hyperlink"/>
          </w:rPr>
          <w:t>https://www.youtube.com/watch?v=niCrJRfi4vI</w:t>
        </w:r>
      </w:hyperlink>
    </w:p>
    <w:p w14:paraId="5B7E9E8D" w14:textId="31E18E09" w:rsidR="00781E5E" w:rsidRDefault="00781E5E" w:rsidP="00781E5E">
      <w:pPr>
        <w:pStyle w:val="Heading1"/>
      </w:pPr>
      <w:bookmarkStart w:id="11" w:name="_Toc479184246"/>
      <w:r>
        <w:lastRenderedPageBreak/>
        <w:t>Playtesting</w:t>
      </w:r>
      <w:bookmarkEnd w:id="11"/>
    </w:p>
    <w:p w14:paraId="2395766B" w14:textId="5C377517" w:rsidR="00781E5E" w:rsidRDefault="00437D83" w:rsidP="00437D83">
      <w:pPr>
        <w:pStyle w:val="Heading2"/>
      </w:pPr>
      <w:bookmarkStart w:id="12" w:name="_Toc479184247"/>
      <w:r>
        <w:t>S</w:t>
      </w:r>
      <w:r w:rsidR="002C3BBB">
        <w:t>trategy</w:t>
      </w:r>
      <w:bookmarkEnd w:id="12"/>
    </w:p>
    <w:p w14:paraId="4BD7680C" w14:textId="6FD38F54" w:rsidR="005D0C7E" w:rsidRDefault="005D0C7E" w:rsidP="005D0C7E">
      <w:pPr>
        <w:spacing w:line="276" w:lineRule="auto"/>
        <w:jc w:val="both"/>
      </w:pPr>
      <w:r>
        <w:t>To test the level a questionnaire was provided to ten individuals who played the game while I observed. This allowed me to get some feedback immediately and record users action while playing the level as well as the formal comments which were part of the questionnaire. As the questionnaire was filled out in pen and not using an online system I have attached copies of the results in the digital version and in the physical submission I have handed in the official questionnaires which were filled in.</w:t>
      </w:r>
      <w:r w:rsidR="00BC1910">
        <w:t xml:space="preserve"> When observing the players</w:t>
      </w:r>
    </w:p>
    <w:p w14:paraId="699A1186" w14:textId="7C29E2FF" w:rsidR="002C3BBB" w:rsidRDefault="00D54EB2" w:rsidP="002C3BBB">
      <w:pPr>
        <w:pStyle w:val="Heading2"/>
      </w:pPr>
      <w:bookmarkStart w:id="13" w:name="_Toc479184248"/>
      <w:r>
        <w:t>Question</w:t>
      </w:r>
      <w:r w:rsidR="00E90C0E">
        <w:t>n</w:t>
      </w:r>
      <w:r>
        <w:t>aire</w:t>
      </w:r>
      <w:bookmarkEnd w:id="13"/>
    </w:p>
    <w:p w14:paraId="4A8AF303" w14:textId="2739300D" w:rsidR="00D54EB2" w:rsidRDefault="00DB6265" w:rsidP="00DB6265">
      <w:pPr>
        <w:spacing w:line="276" w:lineRule="auto"/>
        <w:jc w:val="both"/>
      </w:pPr>
      <w:r>
        <w:t>The questionnaire aimed to ask focused questions on the general gameplay mechanics and environment immersivity.</w:t>
      </w:r>
      <w:r w:rsidR="00E2454D">
        <w:t xml:space="preserve"> It combined some Likert scale style questions with keyword style questions where users could tick various keywords to sum up the level. Finally, at the end there were some open-ended questions that allowed the player to give any additional opinions that they couldn’t express in the given questions provided. The design of the questionnaire allowed flexibility</w:t>
      </w:r>
      <w:r w:rsidR="00EC40E8">
        <w:t xml:space="preserve"> and covered major subjects while also allowing the user to provide additional opinions so I think it was a great structured survey.</w:t>
      </w:r>
    </w:p>
    <w:p w14:paraId="531D3400" w14:textId="00BAB740" w:rsidR="00D54EB2" w:rsidRDefault="00437D83" w:rsidP="00D54EB2">
      <w:pPr>
        <w:pStyle w:val="Heading2"/>
      </w:pPr>
      <w:bookmarkStart w:id="14" w:name="_Toc479184249"/>
      <w:r>
        <w:t>R</w:t>
      </w:r>
      <w:r w:rsidR="00D54EB2">
        <w:t>esponse</w:t>
      </w:r>
      <w:bookmarkEnd w:id="14"/>
    </w:p>
    <w:p w14:paraId="7D25AC8E" w14:textId="2AEFF163" w:rsidR="00D54EB2" w:rsidRDefault="00EC40E8" w:rsidP="004E282C">
      <w:pPr>
        <w:spacing w:line="276" w:lineRule="auto"/>
        <w:jc w:val="both"/>
      </w:pPr>
      <w:r>
        <w:t>The response was overwhelmingly positive.</w:t>
      </w:r>
      <w:r w:rsidR="000F3534">
        <w:t xml:space="preserve"> People were keen to explore the level and find loot once I told them there was some hidden in the level which showed the level to have a good dose of </w:t>
      </w:r>
      <w:r w:rsidR="006975D0">
        <w:t>replay value</w:t>
      </w:r>
      <w:r w:rsidR="000F3534">
        <w:t>. There was a majority view on the following points.</w:t>
      </w:r>
    </w:p>
    <w:p w14:paraId="000ED7F9" w14:textId="07A568A3" w:rsidR="000F3534" w:rsidRDefault="000F3534" w:rsidP="000F3534">
      <w:pPr>
        <w:pStyle w:val="ListParagraph"/>
        <w:numPr>
          <w:ilvl w:val="0"/>
          <w:numId w:val="33"/>
        </w:numPr>
        <w:spacing w:line="276" w:lineRule="auto"/>
      </w:pPr>
      <w:r>
        <w:t>The level was of a high quality</w:t>
      </w:r>
    </w:p>
    <w:p w14:paraId="6FABDDC0" w14:textId="38F374F0" w:rsidR="000F3534" w:rsidRDefault="000F3534" w:rsidP="000F3534">
      <w:pPr>
        <w:pStyle w:val="ListParagraph"/>
        <w:numPr>
          <w:ilvl w:val="0"/>
          <w:numId w:val="33"/>
        </w:numPr>
        <w:spacing w:line="276" w:lineRule="auto"/>
      </w:pPr>
      <w:r>
        <w:t>That the sound helped immersive the player</w:t>
      </w:r>
    </w:p>
    <w:p w14:paraId="6ED9F519" w14:textId="4C0EC01A" w:rsidR="000F3534" w:rsidRDefault="000F3534" w:rsidP="000F3534">
      <w:pPr>
        <w:pStyle w:val="ListParagraph"/>
        <w:numPr>
          <w:ilvl w:val="0"/>
          <w:numId w:val="33"/>
        </w:numPr>
        <w:spacing w:line="276" w:lineRule="auto"/>
      </w:pPr>
      <w:r>
        <w:t>That the UI while simple met narrative roles</w:t>
      </w:r>
    </w:p>
    <w:p w14:paraId="6CEC71F2" w14:textId="69E0CCD2" w:rsidR="000F3534" w:rsidRDefault="000F3534" w:rsidP="000F3534">
      <w:pPr>
        <w:pStyle w:val="ListParagraph"/>
        <w:numPr>
          <w:ilvl w:val="0"/>
          <w:numId w:val="33"/>
        </w:numPr>
        <w:spacing w:line="276" w:lineRule="auto"/>
      </w:pPr>
      <w:r>
        <w:t>Control scheme was easy to learn and use</w:t>
      </w:r>
    </w:p>
    <w:p w14:paraId="701E8AF9" w14:textId="025DD8D2" w:rsidR="000F3534" w:rsidRDefault="000F3534" w:rsidP="000F3534">
      <w:pPr>
        <w:pStyle w:val="ListParagraph"/>
        <w:numPr>
          <w:ilvl w:val="0"/>
          <w:numId w:val="33"/>
        </w:numPr>
        <w:spacing w:line="276" w:lineRule="auto"/>
      </w:pPr>
      <w:r>
        <w:t>That a game full of little quests like the one developed would indeed be a fun game</w:t>
      </w:r>
    </w:p>
    <w:p w14:paraId="1FDFA80D" w14:textId="77777777" w:rsidR="00692FDE" w:rsidRDefault="000F3534" w:rsidP="004E282C">
      <w:pPr>
        <w:spacing w:line="276" w:lineRule="auto"/>
        <w:jc w:val="both"/>
      </w:pPr>
      <w:r>
        <w:t>However, there were a few negatives</w:t>
      </w:r>
      <w:r w:rsidR="00692FDE">
        <w:t xml:space="preserve"> which as summed up below</w:t>
      </w:r>
      <w:r>
        <w:t>.</w:t>
      </w:r>
    </w:p>
    <w:p w14:paraId="241D687C" w14:textId="7101113E" w:rsidR="00692FDE" w:rsidRDefault="00692FDE" w:rsidP="00692FDE">
      <w:pPr>
        <w:pStyle w:val="ListParagraph"/>
        <w:numPr>
          <w:ilvl w:val="0"/>
          <w:numId w:val="34"/>
        </w:numPr>
        <w:spacing w:line="276" w:lineRule="auto"/>
        <w:jc w:val="both"/>
      </w:pPr>
      <w:r>
        <w:t>Lack of gamepad support</w:t>
      </w:r>
    </w:p>
    <w:p w14:paraId="50FF7DB8" w14:textId="605694A1" w:rsidR="00692FDE" w:rsidRDefault="00692FDE" w:rsidP="00692FDE">
      <w:pPr>
        <w:pStyle w:val="ListParagraph"/>
        <w:numPr>
          <w:ilvl w:val="0"/>
          <w:numId w:val="34"/>
        </w:numPr>
        <w:spacing w:line="276" w:lineRule="auto"/>
        <w:jc w:val="both"/>
      </w:pPr>
      <w:r>
        <w:t>Level and enemies were too easy</w:t>
      </w:r>
    </w:p>
    <w:p w14:paraId="093EED01" w14:textId="2C001095" w:rsidR="00692FDE" w:rsidRDefault="00692FDE" w:rsidP="00692FDE">
      <w:pPr>
        <w:pStyle w:val="ListParagraph"/>
        <w:numPr>
          <w:ilvl w:val="0"/>
          <w:numId w:val="34"/>
        </w:numPr>
        <w:spacing w:line="276" w:lineRule="auto"/>
        <w:jc w:val="both"/>
      </w:pPr>
      <w:r>
        <w:t>Medieval font wasn’t clear enough</w:t>
      </w:r>
    </w:p>
    <w:p w14:paraId="1988FE69" w14:textId="6BE801AF" w:rsidR="00692FDE" w:rsidRDefault="00692FDE" w:rsidP="00692FDE">
      <w:pPr>
        <w:pStyle w:val="ListParagraph"/>
        <w:numPr>
          <w:ilvl w:val="0"/>
          <w:numId w:val="34"/>
        </w:numPr>
        <w:spacing w:line="276" w:lineRule="auto"/>
        <w:jc w:val="both"/>
      </w:pPr>
      <w:r>
        <w:t>Too short wish it was developed into a full game.</w:t>
      </w:r>
    </w:p>
    <w:p w14:paraId="6FEA375A" w14:textId="49C76BA2" w:rsidR="00DE5B15" w:rsidRDefault="000F3534" w:rsidP="007C4471">
      <w:pPr>
        <w:spacing w:line="276" w:lineRule="auto"/>
        <w:jc w:val="both"/>
      </w:pPr>
      <w:r>
        <w:t xml:space="preserve">A few individuals asked for gamepad support which was not added. </w:t>
      </w:r>
      <w:r w:rsidR="00692FDE">
        <w:t xml:space="preserve">This complain was mainly from people who had game consoles and preferred using a gamepad to </w:t>
      </w:r>
      <w:r w:rsidR="007C4471">
        <w:t>use</w:t>
      </w:r>
      <w:r w:rsidR="00692FDE">
        <w:t xml:space="preserve"> a mouse and keyboard. The only reason this wasn’t developed was because it was a level to be played on the PC, so more time was spent on the level design rather than additional input options. </w:t>
      </w:r>
      <w:r>
        <w:t>Additionally, all users for the level far too easy. While I was not trying to make a full game that was 100% balanced it is clear that additional mechanics will have to be developed to ensure a more challenging environment should the level be implemented in a larger game.</w:t>
      </w:r>
      <w:r w:rsidR="007C4471">
        <w:t xml:space="preserve"> There were complaints with the font as well which while was fitting for the setting was difficult to read for some individuals. Finally, the biggest complaint was that the level was too short and they wished there was more to play. On second thoughts, this is hardly a negative as it shows the people wished it was taken further so it is something to consider as the basic gameplay that is there is appealing</w:t>
      </w:r>
      <w:bookmarkStart w:id="15" w:name="_GoBack"/>
      <w:bookmarkEnd w:id="15"/>
      <w:r w:rsidR="007C4471">
        <w:t xml:space="preserve"> enough for people to want more.</w:t>
      </w:r>
    </w:p>
    <w:p w14:paraId="5FC32542" w14:textId="2BA116A4" w:rsidR="00860A5C" w:rsidRPr="00860A5C" w:rsidRDefault="00860A5C" w:rsidP="00860A5C">
      <w:pPr>
        <w:pStyle w:val="Title"/>
        <w:spacing w:after="360"/>
        <w:jc w:val="left"/>
        <w:rPr>
          <w:color w:val="auto"/>
          <w:sz w:val="20"/>
        </w:rPr>
      </w:pPr>
      <w:r w:rsidRPr="00860A5C">
        <w:rPr>
          <w:rStyle w:val="Heading1Char"/>
          <w:noProof/>
          <w:lang w:eastAsia="en-GB"/>
        </w:rPr>
        <w:lastRenderedPageBreak/>
        <w:drawing>
          <wp:anchor distT="0" distB="0" distL="114300" distR="114300" simplePos="0" relativeHeight="251660288" behindDoc="1" locked="0" layoutInCell="1" allowOverlap="1" wp14:anchorId="6818BC1B" wp14:editId="218FDE0E">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 name="Picture 1"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6" w:name="_Toc479184250"/>
      <w:r w:rsidRPr="00860A5C">
        <w:rPr>
          <w:rStyle w:val="Heading1Char"/>
        </w:rPr>
        <w:t>Appendix 1 - Level Design Survey</w:t>
      </w:r>
      <w:r w:rsidR="00DE7670">
        <w:rPr>
          <w:rStyle w:val="Heading1Char"/>
        </w:rPr>
        <w:t xml:space="preserve"> 1</w:t>
      </w:r>
      <w:bookmarkEnd w:id="16"/>
      <w:r w:rsidRPr="00860A5C">
        <w:rPr>
          <w:sz w:val="40"/>
        </w:rPr>
        <w:t xml:space="preserve">     </w:t>
      </w:r>
      <w:r w:rsidRPr="00EA51AC">
        <w:rPr>
          <w:color w:val="auto"/>
          <w:sz w:val="20"/>
        </w:rPr>
        <w:t xml:space="preserve">Name: </w:t>
      </w:r>
      <w:r w:rsidR="00AC4A85" w:rsidRPr="00AC4A85">
        <w:rPr>
          <w:b/>
          <w:i/>
          <w:color w:val="auto"/>
          <w:sz w:val="20"/>
        </w:rPr>
        <w:t xml:space="preserve">Innes </w:t>
      </w:r>
      <w:proofErr w:type="spellStart"/>
      <w:r w:rsidR="00AC4A85" w:rsidRPr="00AC4A85">
        <w:rPr>
          <w:b/>
          <w:i/>
          <w:color w:val="auto"/>
          <w:sz w:val="20"/>
        </w:rPr>
        <w:t>Mcleod</w:t>
      </w:r>
      <w:proofErr w:type="spellEnd"/>
    </w:p>
    <w:p w14:paraId="2F56A4B7" w14:textId="77777777" w:rsidR="00860A5C" w:rsidRDefault="00860A5C" w:rsidP="00860A5C">
      <w:pPr>
        <w:pStyle w:val="ListNumber"/>
        <w:rPr>
          <w:noProof/>
        </w:rPr>
      </w:pPr>
      <w:r>
        <w:rPr>
          <w:noProof/>
        </w:rPr>
        <w:t>Would you agree that the enviornment was immersive?</w:t>
      </w:r>
    </w:p>
    <w:p w14:paraId="29F9C797" w14:textId="77777777" w:rsidR="00860A5C" w:rsidRPr="0055275F" w:rsidRDefault="00860A5C" w:rsidP="00860A5C">
      <w:pPr>
        <w:pStyle w:val="List"/>
        <w:rPr>
          <w:b/>
          <w:i/>
        </w:rPr>
      </w:pPr>
      <w:r w:rsidRPr="0055275F">
        <w:rPr>
          <w:b/>
          <w:i/>
        </w:rPr>
        <w:t>Strongly Agree</w:t>
      </w:r>
    </w:p>
    <w:p w14:paraId="6E6AADCA" w14:textId="77777777" w:rsidR="00860A5C" w:rsidRDefault="00860A5C" w:rsidP="00860A5C">
      <w:pPr>
        <w:pStyle w:val="List"/>
      </w:pPr>
      <w:r>
        <w:t>Agree</w:t>
      </w:r>
    </w:p>
    <w:p w14:paraId="0D9A1898" w14:textId="77777777" w:rsidR="00860A5C" w:rsidRDefault="00860A5C" w:rsidP="00860A5C">
      <w:pPr>
        <w:pStyle w:val="List"/>
      </w:pPr>
      <w:r>
        <w:t>Neither Agree nor Disagree</w:t>
      </w:r>
    </w:p>
    <w:p w14:paraId="6BAE3C95" w14:textId="77777777" w:rsidR="00860A5C" w:rsidRDefault="00860A5C" w:rsidP="00860A5C">
      <w:pPr>
        <w:pStyle w:val="List"/>
      </w:pPr>
      <w:r>
        <w:t>Disagree</w:t>
      </w:r>
    </w:p>
    <w:p w14:paraId="16571745" w14:textId="77777777" w:rsidR="00860A5C" w:rsidRDefault="00860A5C" w:rsidP="00860A5C">
      <w:pPr>
        <w:pStyle w:val="List"/>
      </w:pPr>
      <w:r>
        <w:t>Strongly Disagree</w:t>
      </w:r>
    </w:p>
    <w:p w14:paraId="26245E5A" w14:textId="77777777" w:rsidR="00860A5C" w:rsidRDefault="00860A5C" w:rsidP="00860A5C">
      <w:pPr>
        <w:pStyle w:val="ListNumber"/>
        <w:rPr>
          <w:noProof/>
        </w:rPr>
      </w:pPr>
      <w:r>
        <w:rPr>
          <w:noProof/>
        </w:rPr>
        <w:t>What keywords would describe the three-part quest?</w:t>
      </w:r>
    </w:p>
    <w:p w14:paraId="5C446395" w14:textId="77777777" w:rsidR="00860A5C" w:rsidRDefault="00860A5C" w:rsidP="00860A5C">
      <w:pPr>
        <w:pStyle w:val="List"/>
      </w:pPr>
      <w:r>
        <w:t>Varied</w:t>
      </w:r>
    </w:p>
    <w:p w14:paraId="46AD3082" w14:textId="77777777" w:rsidR="00860A5C" w:rsidRPr="00D92268" w:rsidRDefault="00860A5C" w:rsidP="00860A5C">
      <w:pPr>
        <w:pStyle w:val="List"/>
        <w:rPr>
          <w:b/>
          <w:i/>
        </w:rPr>
      </w:pPr>
      <w:r w:rsidRPr="00D92268">
        <w:rPr>
          <w:b/>
          <w:i/>
        </w:rPr>
        <w:t>Exciting</w:t>
      </w:r>
    </w:p>
    <w:p w14:paraId="7D2ABBD9" w14:textId="77777777" w:rsidR="00860A5C" w:rsidRDefault="00860A5C" w:rsidP="00860A5C">
      <w:pPr>
        <w:pStyle w:val="List"/>
      </w:pPr>
      <w:r>
        <w:t>Story Driven</w:t>
      </w:r>
    </w:p>
    <w:p w14:paraId="6B755EC1" w14:textId="77777777" w:rsidR="00860A5C" w:rsidRDefault="00860A5C" w:rsidP="00860A5C">
      <w:pPr>
        <w:pStyle w:val="List"/>
      </w:pPr>
      <w:r>
        <w:t>Inconsistent</w:t>
      </w:r>
    </w:p>
    <w:p w14:paraId="10C0F3C0" w14:textId="77777777" w:rsidR="00860A5C" w:rsidRDefault="00860A5C" w:rsidP="00860A5C">
      <w:pPr>
        <w:pStyle w:val="List"/>
      </w:pPr>
      <w:r>
        <w:t>Unfocused</w:t>
      </w:r>
    </w:p>
    <w:p w14:paraId="5553B3F0" w14:textId="77777777" w:rsidR="00860A5C" w:rsidRDefault="00860A5C" w:rsidP="00860A5C">
      <w:pPr>
        <w:pStyle w:val="List"/>
      </w:pPr>
      <w:r>
        <w:t>Boring</w:t>
      </w:r>
    </w:p>
    <w:p w14:paraId="072AD7F5" w14:textId="77777777" w:rsidR="00860A5C" w:rsidRDefault="00860A5C" w:rsidP="00860A5C">
      <w:pPr>
        <w:pStyle w:val="List"/>
      </w:pPr>
      <w:r>
        <w:t>High Quality</w:t>
      </w:r>
    </w:p>
    <w:p w14:paraId="11AB7659" w14:textId="77777777" w:rsidR="00860A5C" w:rsidRDefault="00860A5C" w:rsidP="00860A5C">
      <w:pPr>
        <w:pStyle w:val="List"/>
      </w:pPr>
      <w:r>
        <w:t>Low Quality</w:t>
      </w:r>
    </w:p>
    <w:p w14:paraId="79E7EB7A" w14:textId="77777777" w:rsidR="00860A5C" w:rsidRDefault="00860A5C" w:rsidP="00860A5C">
      <w:pPr>
        <w:pStyle w:val="List"/>
      </w:pPr>
      <w:r>
        <w:t>Engaging</w:t>
      </w:r>
    </w:p>
    <w:p w14:paraId="51419B89" w14:textId="77777777" w:rsidR="00860A5C" w:rsidRDefault="00860A5C" w:rsidP="00860A5C">
      <w:pPr>
        <w:pStyle w:val="List"/>
      </w:pPr>
      <w:r>
        <w:t>Dull</w:t>
      </w:r>
    </w:p>
    <w:p w14:paraId="5CF8A61E" w14:textId="77777777" w:rsidR="00860A5C" w:rsidRDefault="00860A5C" w:rsidP="00860A5C">
      <w:pPr>
        <w:pStyle w:val="List"/>
      </w:pPr>
      <w:r>
        <w:t>Overbearing</w:t>
      </w:r>
    </w:p>
    <w:p w14:paraId="4A09B473" w14:textId="77777777" w:rsidR="00860A5C" w:rsidRDefault="00860A5C" w:rsidP="00860A5C">
      <w:pPr>
        <w:pStyle w:val="ListNumber"/>
        <w:rPr>
          <w:noProof/>
        </w:rPr>
      </w:pPr>
      <w:r>
        <w:rPr>
          <w:noProof/>
        </w:rPr>
        <w:t>How easy was it to complete the quest?</w:t>
      </w:r>
    </w:p>
    <w:p w14:paraId="715C7AAA" w14:textId="77777777" w:rsidR="00860A5C" w:rsidRPr="0017271E" w:rsidRDefault="00860A5C" w:rsidP="00860A5C">
      <w:pPr>
        <w:pStyle w:val="List"/>
        <w:rPr>
          <w:b/>
          <w:i/>
        </w:rPr>
      </w:pPr>
      <w:r w:rsidRPr="0017271E">
        <w:rPr>
          <w:b/>
          <w:i/>
        </w:rPr>
        <w:t>Very Easy</w:t>
      </w:r>
    </w:p>
    <w:p w14:paraId="03DAB244" w14:textId="77777777" w:rsidR="00860A5C" w:rsidRDefault="00860A5C" w:rsidP="00860A5C">
      <w:pPr>
        <w:pStyle w:val="List"/>
      </w:pPr>
      <w:r>
        <w:t>Easy</w:t>
      </w:r>
    </w:p>
    <w:p w14:paraId="77F57A65" w14:textId="77777777" w:rsidR="00860A5C" w:rsidRDefault="00860A5C" w:rsidP="00860A5C">
      <w:pPr>
        <w:pStyle w:val="List"/>
      </w:pPr>
      <w:r>
        <w:t>Normal</w:t>
      </w:r>
    </w:p>
    <w:p w14:paraId="1F656E87" w14:textId="77777777" w:rsidR="00860A5C" w:rsidRDefault="00860A5C" w:rsidP="00860A5C">
      <w:pPr>
        <w:pStyle w:val="List"/>
      </w:pPr>
      <w:r>
        <w:t>Hard</w:t>
      </w:r>
    </w:p>
    <w:p w14:paraId="114DF202" w14:textId="77777777" w:rsidR="00860A5C" w:rsidRDefault="00860A5C" w:rsidP="00860A5C">
      <w:pPr>
        <w:pStyle w:val="List"/>
      </w:pPr>
      <w:r>
        <w:t>Very Hard</w:t>
      </w:r>
    </w:p>
    <w:p w14:paraId="7649FCB5" w14:textId="77777777" w:rsidR="00860A5C" w:rsidRDefault="00860A5C" w:rsidP="00860A5C">
      <w:pPr>
        <w:pStyle w:val="ListNumber"/>
        <w:rPr>
          <w:noProof/>
        </w:rPr>
      </w:pPr>
      <w:r>
        <w:rPr>
          <w:noProof/>
        </w:rPr>
        <w:t>Would a game full of small quests like this be fun in your opinion?</w:t>
      </w:r>
    </w:p>
    <w:p w14:paraId="0F709E9F" w14:textId="77777777" w:rsidR="00860A5C" w:rsidRDefault="00860A5C" w:rsidP="00860A5C">
      <w:pPr>
        <w:pStyle w:val="List"/>
      </w:pPr>
      <w:r>
        <w:t>Yes</w:t>
      </w:r>
    </w:p>
    <w:p w14:paraId="6E81FEC5" w14:textId="77777777" w:rsidR="00860A5C" w:rsidRPr="003C683E" w:rsidRDefault="00860A5C" w:rsidP="00860A5C">
      <w:pPr>
        <w:pStyle w:val="List"/>
        <w:rPr>
          <w:b/>
          <w:i/>
        </w:rPr>
      </w:pPr>
      <w:r w:rsidRPr="003C683E">
        <w:rPr>
          <w:b/>
          <w:i/>
        </w:rPr>
        <w:t>Maybe</w:t>
      </w:r>
    </w:p>
    <w:p w14:paraId="0C17B093" w14:textId="77777777" w:rsidR="00860A5C" w:rsidRDefault="00860A5C" w:rsidP="00860A5C">
      <w:pPr>
        <w:pStyle w:val="List"/>
      </w:pPr>
      <w:r>
        <w:t>No</w:t>
      </w:r>
    </w:p>
    <w:p w14:paraId="03DDA530" w14:textId="77777777" w:rsidR="00860A5C" w:rsidRDefault="00860A5C" w:rsidP="00860A5C">
      <w:pPr>
        <w:pStyle w:val="List"/>
        <w:numPr>
          <w:ilvl w:val="0"/>
          <w:numId w:val="0"/>
        </w:numPr>
        <w:ind w:left="864" w:hanging="432"/>
      </w:pPr>
    </w:p>
    <w:p w14:paraId="6916D53D" w14:textId="77777777" w:rsidR="00860A5C" w:rsidRDefault="00860A5C" w:rsidP="00860A5C">
      <w:pPr>
        <w:pStyle w:val="List"/>
        <w:numPr>
          <w:ilvl w:val="0"/>
          <w:numId w:val="0"/>
        </w:numPr>
        <w:ind w:left="864" w:hanging="432"/>
        <w:jc w:val="center"/>
      </w:pPr>
    </w:p>
    <w:p w14:paraId="7FCC8A95" w14:textId="77777777" w:rsidR="00860A5C" w:rsidRDefault="00860A5C" w:rsidP="00860A5C">
      <w:pPr>
        <w:pStyle w:val="ListNumber"/>
        <w:rPr>
          <w:noProof/>
        </w:rPr>
      </w:pPr>
      <w:r>
        <w:rPr>
          <w:noProof/>
        </w:rPr>
        <w:lastRenderedPageBreak/>
        <w:t>Do small dialogs meet your need in explinaing the narative of the quest?</w:t>
      </w:r>
    </w:p>
    <w:p w14:paraId="64ED6758" w14:textId="77777777" w:rsidR="00860A5C" w:rsidRDefault="00860A5C" w:rsidP="00860A5C">
      <w:pPr>
        <w:pStyle w:val="List"/>
      </w:pPr>
      <w:r>
        <w:t>Yes</w:t>
      </w:r>
    </w:p>
    <w:p w14:paraId="02A2867F" w14:textId="77777777" w:rsidR="00860A5C" w:rsidRPr="00F92C76" w:rsidRDefault="00860A5C" w:rsidP="00860A5C">
      <w:pPr>
        <w:pStyle w:val="List"/>
        <w:rPr>
          <w:b/>
          <w:i/>
        </w:rPr>
      </w:pPr>
      <w:r w:rsidRPr="00F92C76">
        <w:rPr>
          <w:b/>
          <w:i/>
        </w:rPr>
        <w:t>No</w:t>
      </w:r>
    </w:p>
    <w:p w14:paraId="300E5C5A" w14:textId="77777777" w:rsidR="00860A5C" w:rsidRDefault="00860A5C" w:rsidP="00860A5C">
      <w:pPr>
        <w:pStyle w:val="ListNumber"/>
        <w:rPr>
          <w:noProof/>
        </w:rPr>
      </w:pPr>
      <w:r>
        <w:rPr>
          <w:noProof/>
        </w:rPr>
        <w:t>Was the user interface intrusive?</w:t>
      </w:r>
    </w:p>
    <w:p w14:paraId="31F9B49A" w14:textId="77777777" w:rsidR="00860A5C" w:rsidRDefault="00860A5C" w:rsidP="00860A5C">
      <w:pPr>
        <w:pStyle w:val="List"/>
      </w:pPr>
      <w:r>
        <w:t>Yes</w:t>
      </w:r>
    </w:p>
    <w:p w14:paraId="53924280" w14:textId="77777777" w:rsidR="00860A5C" w:rsidRPr="00130A79" w:rsidRDefault="00860A5C" w:rsidP="00860A5C">
      <w:pPr>
        <w:pStyle w:val="List"/>
        <w:rPr>
          <w:b/>
          <w:i/>
        </w:rPr>
      </w:pPr>
      <w:r w:rsidRPr="00130A79">
        <w:rPr>
          <w:b/>
          <w:i/>
        </w:rPr>
        <w:t>No</w:t>
      </w:r>
    </w:p>
    <w:p w14:paraId="2D0DF813" w14:textId="77777777" w:rsidR="00860A5C" w:rsidRDefault="00860A5C" w:rsidP="00860A5C">
      <w:pPr>
        <w:pStyle w:val="ListNumber"/>
        <w:rPr>
          <w:noProof/>
        </w:rPr>
      </w:pPr>
      <w:r>
        <w:rPr>
          <w:noProof/>
        </w:rPr>
        <w:t>Would you agree that the enemies were easy to defeat?</w:t>
      </w:r>
    </w:p>
    <w:p w14:paraId="0BF2C700" w14:textId="77777777" w:rsidR="00860A5C" w:rsidRPr="00CE6C67" w:rsidRDefault="00860A5C" w:rsidP="00860A5C">
      <w:pPr>
        <w:pStyle w:val="List"/>
        <w:rPr>
          <w:b/>
          <w:i/>
        </w:rPr>
      </w:pPr>
      <w:r w:rsidRPr="00CE6C67">
        <w:rPr>
          <w:b/>
          <w:i/>
        </w:rPr>
        <w:t>Strongly Agree</w:t>
      </w:r>
    </w:p>
    <w:p w14:paraId="7BC8F329" w14:textId="77777777" w:rsidR="00860A5C" w:rsidRDefault="00860A5C" w:rsidP="00860A5C">
      <w:pPr>
        <w:pStyle w:val="List"/>
      </w:pPr>
      <w:r>
        <w:t>Agree</w:t>
      </w:r>
    </w:p>
    <w:p w14:paraId="67255385" w14:textId="77777777" w:rsidR="00860A5C" w:rsidRDefault="00860A5C" w:rsidP="00860A5C">
      <w:pPr>
        <w:pStyle w:val="List"/>
      </w:pPr>
      <w:r>
        <w:t>Neither Agree nor Disagree</w:t>
      </w:r>
    </w:p>
    <w:p w14:paraId="1E01F740" w14:textId="77777777" w:rsidR="00860A5C" w:rsidRDefault="00860A5C" w:rsidP="00860A5C">
      <w:pPr>
        <w:pStyle w:val="List"/>
      </w:pPr>
      <w:r>
        <w:t>Disagree</w:t>
      </w:r>
    </w:p>
    <w:p w14:paraId="4C77153C" w14:textId="77777777" w:rsidR="00860A5C" w:rsidRDefault="00860A5C" w:rsidP="00860A5C">
      <w:pPr>
        <w:pStyle w:val="List"/>
      </w:pPr>
      <w:r>
        <w:t>Strongly Disagree</w:t>
      </w:r>
    </w:p>
    <w:p w14:paraId="0F76877A" w14:textId="77777777" w:rsidR="00860A5C" w:rsidRDefault="00860A5C" w:rsidP="00860A5C">
      <w:pPr>
        <w:pStyle w:val="ListNumber"/>
        <w:rPr>
          <w:noProof/>
        </w:rPr>
      </w:pPr>
      <w:r>
        <w:rPr>
          <w:noProof/>
        </w:rPr>
        <w:t xml:space="preserve">How easy was it to detect clues at the campsite? </w:t>
      </w:r>
    </w:p>
    <w:p w14:paraId="5137FD48" w14:textId="77777777" w:rsidR="00860A5C" w:rsidRPr="00746EDD" w:rsidRDefault="00860A5C" w:rsidP="00860A5C">
      <w:pPr>
        <w:pStyle w:val="List"/>
        <w:rPr>
          <w:b/>
          <w:i/>
        </w:rPr>
      </w:pPr>
      <w:r w:rsidRPr="00746EDD">
        <w:rPr>
          <w:b/>
          <w:i/>
        </w:rPr>
        <w:t>Very Easy</w:t>
      </w:r>
    </w:p>
    <w:p w14:paraId="6BFC8234" w14:textId="77777777" w:rsidR="00860A5C" w:rsidRDefault="00860A5C" w:rsidP="00860A5C">
      <w:pPr>
        <w:pStyle w:val="List"/>
      </w:pPr>
      <w:r>
        <w:t>Easy</w:t>
      </w:r>
    </w:p>
    <w:p w14:paraId="511BF6EE" w14:textId="77777777" w:rsidR="00860A5C" w:rsidRDefault="00860A5C" w:rsidP="00860A5C">
      <w:pPr>
        <w:pStyle w:val="List"/>
      </w:pPr>
      <w:r>
        <w:t>Normal</w:t>
      </w:r>
    </w:p>
    <w:p w14:paraId="38DCF3FC" w14:textId="77777777" w:rsidR="00860A5C" w:rsidRDefault="00860A5C" w:rsidP="00860A5C">
      <w:pPr>
        <w:pStyle w:val="List"/>
      </w:pPr>
      <w:r>
        <w:t>Hard</w:t>
      </w:r>
    </w:p>
    <w:p w14:paraId="0F88D720" w14:textId="77777777" w:rsidR="00860A5C" w:rsidRDefault="00860A5C" w:rsidP="00860A5C">
      <w:pPr>
        <w:pStyle w:val="List"/>
      </w:pPr>
      <w:r>
        <w:t>Impossible</w:t>
      </w:r>
    </w:p>
    <w:p w14:paraId="0FB1B288" w14:textId="77777777" w:rsidR="00860A5C" w:rsidRDefault="00860A5C" w:rsidP="00860A5C">
      <w:pPr>
        <w:pStyle w:val="ListNumber"/>
        <w:rPr>
          <w:noProof/>
        </w:rPr>
      </w:pPr>
      <w:r>
        <w:rPr>
          <w:noProof/>
        </w:rPr>
        <w:t>Would you agree that the music was vital to the level?</w:t>
      </w:r>
    </w:p>
    <w:p w14:paraId="2F1ABEF5" w14:textId="77777777" w:rsidR="00860A5C" w:rsidRPr="00F15EE0" w:rsidRDefault="00860A5C" w:rsidP="00860A5C">
      <w:pPr>
        <w:pStyle w:val="List"/>
        <w:rPr>
          <w:b/>
          <w:i/>
        </w:rPr>
      </w:pPr>
      <w:r w:rsidRPr="00F15EE0">
        <w:rPr>
          <w:b/>
          <w:i/>
        </w:rPr>
        <w:t>Strongly Agree</w:t>
      </w:r>
    </w:p>
    <w:p w14:paraId="301C95A5" w14:textId="77777777" w:rsidR="00860A5C" w:rsidRDefault="00860A5C" w:rsidP="00860A5C">
      <w:pPr>
        <w:pStyle w:val="List"/>
      </w:pPr>
      <w:r>
        <w:t>Agree</w:t>
      </w:r>
    </w:p>
    <w:p w14:paraId="53A5B035" w14:textId="77777777" w:rsidR="00860A5C" w:rsidRDefault="00860A5C" w:rsidP="00860A5C">
      <w:pPr>
        <w:pStyle w:val="List"/>
      </w:pPr>
      <w:r>
        <w:t>Neither Agree nor Disagree</w:t>
      </w:r>
    </w:p>
    <w:p w14:paraId="1665D638" w14:textId="77777777" w:rsidR="00860A5C" w:rsidRDefault="00860A5C" w:rsidP="00860A5C">
      <w:pPr>
        <w:pStyle w:val="List"/>
      </w:pPr>
      <w:r>
        <w:t>Disagree</w:t>
      </w:r>
    </w:p>
    <w:p w14:paraId="5BD7EA93" w14:textId="77777777" w:rsidR="00860A5C" w:rsidRDefault="00860A5C" w:rsidP="00860A5C">
      <w:pPr>
        <w:pStyle w:val="List"/>
      </w:pPr>
      <w:r>
        <w:t>Strongly Disagree</w:t>
      </w:r>
    </w:p>
    <w:p w14:paraId="054EE724" w14:textId="77777777" w:rsidR="00860A5C" w:rsidRDefault="00860A5C" w:rsidP="00860A5C">
      <w:pPr>
        <w:pStyle w:val="ListNumber"/>
        <w:rPr>
          <w:noProof/>
        </w:rPr>
      </w:pPr>
      <w:r>
        <w:rPr>
          <w:noProof/>
        </w:rPr>
        <w:t>Would you agree that lighting was vital to the level?</w:t>
      </w:r>
    </w:p>
    <w:p w14:paraId="3F060C79" w14:textId="77777777" w:rsidR="00860A5C" w:rsidRPr="00BF75AE" w:rsidRDefault="00860A5C" w:rsidP="00860A5C">
      <w:pPr>
        <w:pStyle w:val="List"/>
        <w:rPr>
          <w:b/>
          <w:i/>
        </w:rPr>
      </w:pPr>
      <w:r w:rsidRPr="00BF75AE">
        <w:rPr>
          <w:b/>
          <w:i/>
        </w:rPr>
        <w:t>Strongly Agree</w:t>
      </w:r>
    </w:p>
    <w:p w14:paraId="661940DE" w14:textId="77777777" w:rsidR="00860A5C" w:rsidRDefault="00860A5C" w:rsidP="00860A5C">
      <w:pPr>
        <w:pStyle w:val="List"/>
      </w:pPr>
      <w:r>
        <w:t>Agree</w:t>
      </w:r>
    </w:p>
    <w:p w14:paraId="71DA665A" w14:textId="77777777" w:rsidR="00860A5C" w:rsidRDefault="00860A5C" w:rsidP="00860A5C">
      <w:pPr>
        <w:pStyle w:val="List"/>
      </w:pPr>
      <w:r>
        <w:t>Neither Agree nor Disagree</w:t>
      </w:r>
    </w:p>
    <w:p w14:paraId="62958580" w14:textId="77777777" w:rsidR="00860A5C" w:rsidRDefault="00860A5C" w:rsidP="00860A5C">
      <w:pPr>
        <w:pStyle w:val="List"/>
      </w:pPr>
      <w:r>
        <w:t>Disagree</w:t>
      </w:r>
    </w:p>
    <w:p w14:paraId="1D2F749E" w14:textId="77777777" w:rsidR="00860A5C" w:rsidRDefault="00860A5C" w:rsidP="00860A5C">
      <w:pPr>
        <w:pStyle w:val="List"/>
      </w:pPr>
      <w:r>
        <w:t>Strongly Disagree</w:t>
      </w:r>
    </w:p>
    <w:p w14:paraId="4D1CFC1B" w14:textId="77777777" w:rsidR="00860A5C" w:rsidRDefault="00860A5C" w:rsidP="00860A5C">
      <w:pPr>
        <w:pStyle w:val="ListNumber"/>
        <w:rPr>
          <w:noProof/>
        </w:rPr>
      </w:pPr>
      <w:r>
        <w:rPr>
          <w:noProof/>
        </w:rPr>
        <w:lastRenderedPageBreak/>
        <w:t>What do you think about the setting and environment?</w:t>
      </w:r>
    </w:p>
    <w:p w14:paraId="6C007A0A" w14:textId="5FCDAF94" w:rsidR="00860A5C" w:rsidRDefault="00860A5C" w:rsidP="00860A5C">
      <w:pPr>
        <w:pStyle w:val="ListNumber"/>
        <w:numPr>
          <w:ilvl w:val="0"/>
          <w:numId w:val="0"/>
        </w:numPr>
        <w:ind w:left="432" w:hanging="432"/>
        <w:rPr>
          <w:noProof/>
        </w:rPr>
      </w:pPr>
    </w:p>
    <w:p w14:paraId="70D5B49A" w14:textId="7CF856A3" w:rsidR="003E09E2" w:rsidRPr="003E09E2" w:rsidRDefault="003E09E2" w:rsidP="00860A5C">
      <w:pPr>
        <w:pStyle w:val="ListNumber"/>
        <w:numPr>
          <w:ilvl w:val="0"/>
          <w:numId w:val="0"/>
        </w:numPr>
        <w:ind w:left="432" w:hanging="432"/>
        <w:rPr>
          <w:noProof/>
          <w:color w:val="auto"/>
        </w:rPr>
      </w:pPr>
      <w:r w:rsidRPr="003E09E2">
        <w:rPr>
          <w:noProof/>
          <w:color w:val="auto"/>
        </w:rPr>
        <w:t>Dark, Gloomy, Dull</w:t>
      </w:r>
    </w:p>
    <w:p w14:paraId="3DBDAA1D" w14:textId="77777777" w:rsidR="00860A5C" w:rsidRDefault="00860A5C" w:rsidP="00860A5C">
      <w:pPr>
        <w:pStyle w:val="ListNumber"/>
        <w:numPr>
          <w:ilvl w:val="0"/>
          <w:numId w:val="0"/>
        </w:numPr>
        <w:ind w:left="432" w:hanging="432"/>
        <w:rPr>
          <w:noProof/>
        </w:rPr>
      </w:pPr>
    </w:p>
    <w:p w14:paraId="3033FA4B" w14:textId="77777777" w:rsidR="00860A5C" w:rsidRDefault="00860A5C" w:rsidP="00860A5C">
      <w:pPr>
        <w:pStyle w:val="ListNumber"/>
        <w:numPr>
          <w:ilvl w:val="0"/>
          <w:numId w:val="0"/>
        </w:numPr>
        <w:ind w:left="432" w:hanging="432"/>
        <w:rPr>
          <w:noProof/>
        </w:rPr>
      </w:pPr>
    </w:p>
    <w:p w14:paraId="5515EE54" w14:textId="77777777" w:rsidR="00860A5C" w:rsidRDefault="00860A5C" w:rsidP="00860A5C">
      <w:pPr>
        <w:pStyle w:val="ListNumber"/>
        <w:numPr>
          <w:ilvl w:val="0"/>
          <w:numId w:val="0"/>
        </w:numPr>
        <w:ind w:left="432" w:hanging="432"/>
        <w:rPr>
          <w:noProof/>
        </w:rPr>
      </w:pPr>
    </w:p>
    <w:p w14:paraId="4564F99C" w14:textId="77777777" w:rsidR="00860A5C" w:rsidRDefault="00860A5C" w:rsidP="00860A5C">
      <w:pPr>
        <w:pStyle w:val="ListNumber"/>
        <w:rPr>
          <w:noProof/>
        </w:rPr>
      </w:pPr>
      <w:r>
        <w:rPr>
          <w:noProof/>
        </w:rPr>
        <w:t>Do you like the control system? Give your thoughts.</w:t>
      </w:r>
    </w:p>
    <w:p w14:paraId="4DC8C17E" w14:textId="77777777" w:rsidR="00860A5C" w:rsidRDefault="00860A5C" w:rsidP="00860A5C">
      <w:pPr>
        <w:pStyle w:val="ListNumber"/>
        <w:numPr>
          <w:ilvl w:val="0"/>
          <w:numId w:val="0"/>
        </w:numPr>
        <w:ind w:left="432" w:hanging="432"/>
        <w:rPr>
          <w:noProof/>
        </w:rPr>
      </w:pPr>
    </w:p>
    <w:p w14:paraId="29B3E73A" w14:textId="6A7EB3B3" w:rsidR="00860A5C" w:rsidRPr="003E09E2" w:rsidRDefault="003E09E2" w:rsidP="00860A5C">
      <w:pPr>
        <w:pStyle w:val="ListNumber"/>
        <w:numPr>
          <w:ilvl w:val="0"/>
          <w:numId w:val="0"/>
        </w:numPr>
        <w:ind w:left="432" w:hanging="432"/>
        <w:rPr>
          <w:noProof/>
          <w:color w:val="auto"/>
        </w:rPr>
      </w:pPr>
      <w:r w:rsidRPr="003E09E2">
        <w:rPr>
          <w:noProof/>
          <w:color w:val="auto"/>
        </w:rPr>
        <w:t>Yes</w:t>
      </w:r>
    </w:p>
    <w:p w14:paraId="75BA577C" w14:textId="77777777" w:rsidR="00860A5C" w:rsidRDefault="00860A5C" w:rsidP="00860A5C">
      <w:pPr>
        <w:pStyle w:val="ListNumber"/>
        <w:numPr>
          <w:ilvl w:val="0"/>
          <w:numId w:val="0"/>
        </w:numPr>
        <w:ind w:left="432" w:hanging="432"/>
        <w:rPr>
          <w:noProof/>
        </w:rPr>
      </w:pPr>
    </w:p>
    <w:p w14:paraId="08BB31D4" w14:textId="77777777" w:rsidR="00860A5C" w:rsidRDefault="00860A5C" w:rsidP="00860A5C">
      <w:pPr>
        <w:pStyle w:val="ListNumber"/>
        <w:numPr>
          <w:ilvl w:val="0"/>
          <w:numId w:val="0"/>
        </w:numPr>
        <w:ind w:left="432" w:hanging="432"/>
        <w:rPr>
          <w:noProof/>
        </w:rPr>
      </w:pPr>
    </w:p>
    <w:p w14:paraId="10733636" w14:textId="77777777" w:rsidR="00860A5C" w:rsidRDefault="00860A5C" w:rsidP="00860A5C">
      <w:pPr>
        <w:pStyle w:val="ListNumber"/>
        <w:numPr>
          <w:ilvl w:val="0"/>
          <w:numId w:val="0"/>
        </w:numPr>
        <w:ind w:left="432" w:hanging="432"/>
        <w:rPr>
          <w:noProof/>
        </w:rPr>
      </w:pPr>
    </w:p>
    <w:p w14:paraId="2EF35ED4" w14:textId="77777777" w:rsidR="00860A5C" w:rsidRDefault="00860A5C" w:rsidP="00860A5C">
      <w:pPr>
        <w:pStyle w:val="ListNumber"/>
        <w:rPr>
          <w:noProof/>
        </w:rPr>
      </w:pPr>
      <w:r>
        <w:rPr>
          <w:noProof/>
        </w:rPr>
        <w:t>What is the biggest success of the level in your opinion?</w:t>
      </w:r>
    </w:p>
    <w:p w14:paraId="4989C11C" w14:textId="77777777" w:rsidR="00860A5C" w:rsidRDefault="00860A5C" w:rsidP="00860A5C">
      <w:pPr>
        <w:pStyle w:val="ListNumber"/>
        <w:numPr>
          <w:ilvl w:val="0"/>
          <w:numId w:val="0"/>
        </w:numPr>
        <w:ind w:left="432" w:hanging="432"/>
        <w:rPr>
          <w:noProof/>
        </w:rPr>
      </w:pPr>
    </w:p>
    <w:p w14:paraId="44C21DB2" w14:textId="705FF4B3" w:rsidR="00860A5C" w:rsidRPr="003E09E2" w:rsidRDefault="003E09E2" w:rsidP="00860A5C">
      <w:pPr>
        <w:pStyle w:val="ListNumber"/>
        <w:numPr>
          <w:ilvl w:val="0"/>
          <w:numId w:val="0"/>
        </w:numPr>
        <w:ind w:left="432" w:hanging="432"/>
        <w:rPr>
          <w:noProof/>
          <w:color w:val="auto"/>
        </w:rPr>
      </w:pPr>
      <w:r w:rsidRPr="003E09E2">
        <w:rPr>
          <w:noProof/>
          <w:color w:val="auto"/>
        </w:rPr>
        <w:t xml:space="preserve">Looking arounbd pretty aesthetic </w:t>
      </w:r>
    </w:p>
    <w:p w14:paraId="65FA1D4A" w14:textId="77777777" w:rsidR="00860A5C" w:rsidRDefault="00860A5C" w:rsidP="00860A5C">
      <w:pPr>
        <w:pStyle w:val="ListNumber"/>
        <w:numPr>
          <w:ilvl w:val="0"/>
          <w:numId w:val="0"/>
        </w:numPr>
        <w:ind w:left="432" w:hanging="432"/>
        <w:rPr>
          <w:noProof/>
        </w:rPr>
      </w:pPr>
    </w:p>
    <w:p w14:paraId="474281BD" w14:textId="77777777" w:rsidR="00860A5C" w:rsidRDefault="00860A5C" w:rsidP="00860A5C">
      <w:pPr>
        <w:pStyle w:val="ListNumber"/>
        <w:numPr>
          <w:ilvl w:val="0"/>
          <w:numId w:val="0"/>
        </w:numPr>
        <w:ind w:left="432" w:hanging="432"/>
        <w:rPr>
          <w:noProof/>
        </w:rPr>
      </w:pPr>
    </w:p>
    <w:p w14:paraId="5D78120A" w14:textId="77777777" w:rsidR="00860A5C" w:rsidRDefault="00860A5C" w:rsidP="00860A5C">
      <w:pPr>
        <w:pStyle w:val="ListNumber"/>
        <w:numPr>
          <w:ilvl w:val="0"/>
          <w:numId w:val="0"/>
        </w:numPr>
        <w:ind w:left="432" w:hanging="432"/>
        <w:rPr>
          <w:noProof/>
        </w:rPr>
      </w:pPr>
    </w:p>
    <w:p w14:paraId="6258F66D" w14:textId="77777777" w:rsidR="00860A5C" w:rsidRDefault="00860A5C" w:rsidP="00860A5C">
      <w:pPr>
        <w:pStyle w:val="ListNumber"/>
        <w:rPr>
          <w:noProof/>
        </w:rPr>
      </w:pPr>
      <w:r>
        <w:rPr>
          <w:noProof/>
        </w:rPr>
        <w:t>What is the biggest issue of the level in your opinion?</w:t>
      </w:r>
    </w:p>
    <w:p w14:paraId="09F2A9EA" w14:textId="77777777" w:rsidR="00860A5C" w:rsidRDefault="00860A5C" w:rsidP="00860A5C">
      <w:pPr>
        <w:pStyle w:val="ListNumber"/>
        <w:numPr>
          <w:ilvl w:val="0"/>
          <w:numId w:val="0"/>
        </w:numPr>
        <w:ind w:left="432" w:hanging="432"/>
        <w:rPr>
          <w:noProof/>
        </w:rPr>
      </w:pPr>
    </w:p>
    <w:p w14:paraId="3D6D2237" w14:textId="1B7D4A2B" w:rsidR="00860A5C" w:rsidRPr="003E09E2" w:rsidRDefault="003E09E2" w:rsidP="00860A5C">
      <w:pPr>
        <w:pStyle w:val="ListNumber"/>
        <w:numPr>
          <w:ilvl w:val="0"/>
          <w:numId w:val="0"/>
        </w:numPr>
        <w:ind w:left="432" w:hanging="432"/>
        <w:rPr>
          <w:noProof/>
          <w:color w:val="auto"/>
        </w:rPr>
      </w:pPr>
      <w:r w:rsidRPr="003E09E2">
        <w:rPr>
          <w:noProof/>
          <w:color w:val="auto"/>
        </w:rPr>
        <w:t>Too short</w:t>
      </w:r>
    </w:p>
    <w:p w14:paraId="1EC67844" w14:textId="77777777" w:rsidR="00860A5C" w:rsidRDefault="00860A5C" w:rsidP="00860A5C">
      <w:pPr>
        <w:pStyle w:val="ListNumber"/>
        <w:numPr>
          <w:ilvl w:val="0"/>
          <w:numId w:val="0"/>
        </w:numPr>
        <w:ind w:left="432" w:hanging="432"/>
        <w:rPr>
          <w:noProof/>
        </w:rPr>
      </w:pPr>
    </w:p>
    <w:p w14:paraId="3F008BD7" w14:textId="77777777" w:rsidR="00860A5C" w:rsidRDefault="00860A5C" w:rsidP="00860A5C">
      <w:pPr>
        <w:pStyle w:val="ListNumber"/>
        <w:numPr>
          <w:ilvl w:val="0"/>
          <w:numId w:val="0"/>
        </w:numPr>
        <w:ind w:left="432" w:hanging="432"/>
        <w:rPr>
          <w:noProof/>
        </w:rPr>
      </w:pPr>
    </w:p>
    <w:p w14:paraId="1301875B" w14:textId="77777777" w:rsidR="00860A5C" w:rsidRDefault="00860A5C" w:rsidP="00860A5C">
      <w:pPr>
        <w:pStyle w:val="ListNumber"/>
        <w:numPr>
          <w:ilvl w:val="0"/>
          <w:numId w:val="0"/>
        </w:numPr>
        <w:ind w:left="432" w:hanging="432"/>
        <w:rPr>
          <w:noProof/>
        </w:rPr>
      </w:pPr>
    </w:p>
    <w:p w14:paraId="3CB27624" w14:textId="77777777" w:rsidR="00860A5C" w:rsidRDefault="00860A5C" w:rsidP="00860A5C">
      <w:pPr>
        <w:pStyle w:val="ListNumber"/>
        <w:rPr>
          <w:noProof/>
        </w:rPr>
      </w:pPr>
      <w:r>
        <w:rPr>
          <w:noProof/>
        </w:rPr>
        <w:t>Please write any additional opinions you have.</w:t>
      </w:r>
    </w:p>
    <w:p w14:paraId="256B12E1" w14:textId="46E22A23" w:rsidR="00860A5C" w:rsidRDefault="00860A5C" w:rsidP="00860A5C">
      <w:pPr>
        <w:pStyle w:val="ListNumber"/>
        <w:numPr>
          <w:ilvl w:val="0"/>
          <w:numId w:val="0"/>
        </w:numPr>
        <w:ind w:left="432" w:hanging="432"/>
        <w:rPr>
          <w:noProof/>
        </w:rPr>
      </w:pPr>
    </w:p>
    <w:p w14:paraId="6D7748CB" w14:textId="702890F9" w:rsidR="00860A5C" w:rsidRPr="003E09E2" w:rsidRDefault="003E09E2" w:rsidP="00860A5C">
      <w:pPr>
        <w:pStyle w:val="ListNumber"/>
        <w:numPr>
          <w:ilvl w:val="0"/>
          <w:numId w:val="0"/>
        </w:numPr>
        <w:ind w:left="432" w:hanging="432"/>
        <w:rPr>
          <w:noProof/>
          <w:color w:val="auto"/>
        </w:rPr>
      </w:pPr>
      <w:r w:rsidRPr="003E09E2">
        <w:rPr>
          <w:noProof/>
          <w:color w:val="auto"/>
        </w:rPr>
        <w:t>None</w:t>
      </w:r>
    </w:p>
    <w:p w14:paraId="2141FBDF" w14:textId="70392C6E" w:rsidR="00860A5C" w:rsidRDefault="00860A5C" w:rsidP="00860A5C">
      <w:pPr>
        <w:pStyle w:val="ListNumber"/>
        <w:numPr>
          <w:ilvl w:val="0"/>
          <w:numId w:val="0"/>
        </w:numPr>
        <w:ind w:left="432" w:hanging="432"/>
        <w:rPr>
          <w:noProof/>
        </w:rPr>
      </w:pPr>
    </w:p>
    <w:p w14:paraId="5C6A7C35" w14:textId="5EBDA764" w:rsidR="00860A5C" w:rsidRDefault="00860A5C" w:rsidP="00860A5C">
      <w:pPr>
        <w:pStyle w:val="ListNumber"/>
        <w:numPr>
          <w:ilvl w:val="0"/>
          <w:numId w:val="0"/>
        </w:numPr>
        <w:ind w:left="432" w:hanging="432"/>
        <w:rPr>
          <w:noProof/>
        </w:rPr>
      </w:pPr>
    </w:p>
    <w:p w14:paraId="2CCB8AAF" w14:textId="2C515F0D" w:rsidR="00860A5C" w:rsidRDefault="00860A5C" w:rsidP="00860A5C">
      <w:pPr>
        <w:pStyle w:val="ListNumber"/>
        <w:numPr>
          <w:ilvl w:val="0"/>
          <w:numId w:val="0"/>
        </w:numPr>
        <w:ind w:left="432" w:hanging="432"/>
        <w:rPr>
          <w:noProof/>
        </w:rPr>
      </w:pPr>
    </w:p>
    <w:p w14:paraId="48B83E41" w14:textId="229CC01B" w:rsidR="00860A5C" w:rsidRDefault="00860A5C" w:rsidP="00860A5C">
      <w:pPr>
        <w:pStyle w:val="ListNumber"/>
        <w:numPr>
          <w:ilvl w:val="0"/>
          <w:numId w:val="0"/>
        </w:numPr>
        <w:ind w:left="432" w:hanging="432"/>
        <w:rPr>
          <w:noProof/>
        </w:rPr>
      </w:pPr>
    </w:p>
    <w:p w14:paraId="7282826E" w14:textId="255C5F4A" w:rsidR="00860A5C" w:rsidRDefault="00860A5C" w:rsidP="00860A5C">
      <w:pPr>
        <w:pStyle w:val="ListNumber"/>
        <w:numPr>
          <w:ilvl w:val="0"/>
          <w:numId w:val="0"/>
        </w:numPr>
        <w:ind w:left="432" w:hanging="432"/>
        <w:rPr>
          <w:noProof/>
        </w:rPr>
      </w:pPr>
    </w:p>
    <w:p w14:paraId="63C06509" w14:textId="283720E7" w:rsidR="00860A5C" w:rsidRDefault="00860A5C" w:rsidP="00860A5C">
      <w:pPr>
        <w:pStyle w:val="ListNumber"/>
        <w:numPr>
          <w:ilvl w:val="0"/>
          <w:numId w:val="0"/>
        </w:numPr>
        <w:ind w:left="432" w:hanging="432"/>
        <w:rPr>
          <w:noProof/>
        </w:rPr>
      </w:pPr>
    </w:p>
    <w:p w14:paraId="65F61761" w14:textId="219ACCD3" w:rsidR="00860A5C" w:rsidRDefault="00860A5C" w:rsidP="00860A5C">
      <w:pPr>
        <w:pStyle w:val="ListNumber"/>
        <w:numPr>
          <w:ilvl w:val="0"/>
          <w:numId w:val="0"/>
        </w:numPr>
        <w:ind w:left="432" w:hanging="432"/>
        <w:rPr>
          <w:noProof/>
        </w:rPr>
      </w:pPr>
    </w:p>
    <w:p w14:paraId="4AB082CF" w14:textId="72B134DF" w:rsidR="00860A5C" w:rsidRDefault="00860A5C" w:rsidP="00860A5C">
      <w:pPr>
        <w:pStyle w:val="ListNumber"/>
        <w:numPr>
          <w:ilvl w:val="0"/>
          <w:numId w:val="0"/>
        </w:numPr>
        <w:ind w:left="432" w:hanging="432"/>
        <w:rPr>
          <w:noProof/>
        </w:rPr>
      </w:pPr>
    </w:p>
    <w:p w14:paraId="13464B2C" w14:textId="7164BEDB" w:rsidR="00860A5C" w:rsidRDefault="00860A5C" w:rsidP="00860A5C">
      <w:pPr>
        <w:pStyle w:val="ListNumber"/>
        <w:numPr>
          <w:ilvl w:val="0"/>
          <w:numId w:val="0"/>
        </w:numPr>
        <w:ind w:left="432" w:hanging="432"/>
        <w:rPr>
          <w:noProof/>
        </w:rPr>
      </w:pPr>
    </w:p>
    <w:p w14:paraId="40FADAE8" w14:textId="028886FA" w:rsidR="00860A5C" w:rsidRDefault="00860A5C" w:rsidP="00860A5C">
      <w:pPr>
        <w:pStyle w:val="ListNumber"/>
        <w:numPr>
          <w:ilvl w:val="0"/>
          <w:numId w:val="0"/>
        </w:numPr>
        <w:ind w:left="432" w:hanging="432"/>
        <w:rPr>
          <w:noProof/>
        </w:rPr>
      </w:pPr>
    </w:p>
    <w:p w14:paraId="4AAECE1B" w14:textId="2EEC6A77" w:rsidR="00860A5C" w:rsidRDefault="00860A5C" w:rsidP="00860A5C">
      <w:pPr>
        <w:pStyle w:val="ListNumber"/>
        <w:numPr>
          <w:ilvl w:val="0"/>
          <w:numId w:val="0"/>
        </w:numPr>
        <w:ind w:left="432" w:hanging="432"/>
        <w:rPr>
          <w:noProof/>
        </w:rPr>
      </w:pPr>
    </w:p>
    <w:p w14:paraId="3EBD13EC" w14:textId="769F64CB" w:rsidR="00860A5C" w:rsidRDefault="00860A5C" w:rsidP="00860A5C">
      <w:pPr>
        <w:pStyle w:val="ListNumber"/>
        <w:numPr>
          <w:ilvl w:val="0"/>
          <w:numId w:val="0"/>
        </w:numPr>
        <w:ind w:left="432" w:hanging="432"/>
        <w:rPr>
          <w:noProof/>
        </w:rPr>
      </w:pPr>
    </w:p>
    <w:p w14:paraId="5BEAB695" w14:textId="770C15F9" w:rsidR="00860A5C" w:rsidRDefault="00860A5C" w:rsidP="00860A5C">
      <w:pPr>
        <w:pStyle w:val="ListNumber"/>
        <w:numPr>
          <w:ilvl w:val="0"/>
          <w:numId w:val="0"/>
        </w:numPr>
        <w:ind w:left="432" w:hanging="432"/>
        <w:rPr>
          <w:noProof/>
        </w:rPr>
      </w:pPr>
    </w:p>
    <w:p w14:paraId="25B3E586" w14:textId="76F6087A" w:rsidR="00860A5C" w:rsidRDefault="00860A5C" w:rsidP="00860A5C">
      <w:pPr>
        <w:pStyle w:val="ListNumber"/>
        <w:numPr>
          <w:ilvl w:val="0"/>
          <w:numId w:val="0"/>
        </w:numPr>
        <w:ind w:left="432" w:hanging="432"/>
        <w:rPr>
          <w:noProof/>
        </w:rPr>
      </w:pPr>
    </w:p>
    <w:p w14:paraId="57B018EB" w14:textId="5F28764B" w:rsidR="00860A5C" w:rsidRDefault="00860A5C" w:rsidP="00860A5C">
      <w:pPr>
        <w:pStyle w:val="ListNumber"/>
        <w:numPr>
          <w:ilvl w:val="0"/>
          <w:numId w:val="0"/>
        </w:numPr>
        <w:ind w:left="432" w:hanging="432"/>
        <w:rPr>
          <w:noProof/>
        </w:rPr>
      </w:pPr>
    </w:p>
    <w:p w14:paraId="2E4EFCBB" w14:textId="05C24949" w:rsidR="00860A5C" w:rsidRDefault="00860A5C" w:rsidP="00860A5C">
      <w:pPr>
        <w:pStyle w:val="ListNumber"/>
        <w:numPr>
          <w:ilvl w:val="0"/>
          <w:numId w:val="0"/>
        </w:numPr>
        <w:ind w:left="432" w:hanging="432"/>
        <w:rPr>
          <w:noProof/>
        </w:rPr>
      </w:pPr>
    </w:p>
    <w:p w14:paraId="09822028" w14:textId="464CAF59" w:rsidR="00860A5C" w:rsidRDefault="00860A5C" w:rsidP="00860A5C">
      <w:pPr>
        <w:pStyle w:val="ListNumber"/>
        <w:numPr>
          <w:ilvl w:val="0"/>
          <w:numId w:val="0"/>
        </w:numPr>
        <w:ind w:left="432" w:hanging="432"/>
        <w:rPr>
          <w:noProof/>
        </w:rPr>
      </w:pPr>
    </w:p>
    <w:p w14:paraId="44EABFA8" w14:textId="2A3E7CD1" w:rsidR="00860A5C" w:rsidRPr="00860A5C" w:rsidRDefault="00860A5C" w:rsidP="00860A5C">
      <w:pPr>
        <w:pStyle w:val="Title"/>
        <w:spacing w:after="360"/>
        <w:jc w:val="left"/>
        <w:rPr>
          <w:color w:val="auto"/>
          <w:sz w:val="20"/>
        </w:rPr>
      </w:pPr>
      <w:r w:rsidRPr="00860A5C">
        <w:rPr>
          <w:rStyle w:val="Heading1Char"/>
          <w:noProof/>
          <w:lang w:eastAsia="en-GB"/>
        </w:rPr>
        <w:lastRenderedPageBreak/>
        <w:drawing>
          <wp:anchor distT="0" distB="0" distL="114300" distR="114300" simplePos="0" relativeHeight="251662336" behindDoc="1" locked="0" layoutInCell="1" allowOverlap="1" wp14:anchorId="45DAA892" wp14:editId="7081B251">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3" name="Picture 3"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 w:name="_Toc479184251"/>
      <w:r w:rsidRPr="00860A5C">
        <w:rPr>
          <w:rStyle w:val="Heading1Char"/>
        </w:rPr>
        <w:t xml:space="preserve">Appendix </w:t>
      </w:r>
      <w:r>
        <w:rPr>
          <w:rStyle w:val="Heading1Char"/>
        </w:rPr>
        <w:t>2</w:t>
      </w:r>
      <w:r w:rsidRPr="00860A5C">
        <w:rPr>
          <w:rStyle w:val="Heading1Char"/>
        </w:rPr>
        <w:t xml:space="preserve"> - Level Design Survey</w:t>
      </w:r>
      <w:r w:rsidR="00DE7670">
        <w:rPr>
          <w:rStyle w:val="Heading1Char"/>
        </w:rPr>
        <w:t xml:space="preserve"> 2</w:t>
      </w:r>
      <w:bookmarkEnd w:id="17"/>
      <w:r w:rsidRPr="00860A5C">
        <w:rPr>
          <w:sz w:val="40"/>
        </w:rPr>
        <w:t xml:space="preserve">     </w:t>
      </w:r>
      <w:r w:rsidRPr="00EA51AC">
        <w:rPr>
          <w:color w:val="auto"/>
          <w:sz w:val="20"/>
        </w:rPr>
        <w:t xml:space="preserve">Name: </w:t>
      </w:r>
      <w:r w:rsidR="00CE3D20" w:rsidRPr="00CE3D20">
        <w:rPr>
          <w:b/>
          <w:i/>
          <w:color w:val="auto"/>
          <w:sz w:val="20"/>
        </w:rPr>
        <w:t xml:space="preserve">Harris </w:t>
      </w:r>
      <w:proofErr w:type="spellStart"/>
      <w:r w:rsidR="00CE3D20" w:rsidRPr="00CE3D20">
        <w:rPr>
          <w:b/>
          <w:i/>
          <w:color w:val="auto"/>
          <w:sz w:val="20"/>
        </w:rPr>
        <w:t>Provan</w:t>
      </w:r>
      <w:proofErr w:type="spellEnd"/>
    </w:p>
    <w:p w14:paraId="7CC758DC" w14:textId="77777777" w:rsidR="00860A5C" w:rsidRDefault="00860A5C" w:rsidP="00D754C0">
      <w:pPr>
        <w:pStyle w:val="ListNumber"/>
        <w:numPr>
          <w:ilvl w:val="0"/>
          <w:numId w:val="35"/>
        </w:numPr>
        <w:rPr>
          <w:noProof/>
        </w:rPr>
      </w:pPr>
      <w:r>
        <w:rPr>
          <w:noProof/>
        </w:rPr>
        <w:t>Would you agree that the enviornment was immersive?</w:t>
      </w:r>
    </w:p>
    <w:p w14:paraId="06A8DF0B" w14:textId="77777777" w:rsidR="00860A5C" w:rsidRDefault="00860A5C" w:rsidP="00860A5C">
      <w:pPr>
        <w:pStyle w:val="List"/>
      </w:pPr>
      <w:r>
        <w:t>Strongly Agree</w:t>
      </w:r>
    </w:p>
    <w:p w14:paraId="17816ADC" w14:textId="77777777" w:rsidR="00860A5C" w:rsidRPr="007D3C94" w:rsidRDefault="00860A5C" w:rsidP="00860A5C">
      <w:pPr>
        <w:pStyle w:val="List"/>
        <w:rPr>
          <w:b/>
          <w:i/>
        </w:rPr>
      </w:pPr>
      <w:r w:rsidRPr="007D3C94">
        <w:rPr>
          <w:b/>
          <w:i/>
        </w:rPr>
        <w:t>Agree</w:t>
      </w:r>
    </w:p>
    <w:p w14:paraId="5AED46CC" w14:textId="77777777" w:rsidR="00860A5C" w:rsidRDefault="00860A5C" w:rsidP="00860A5C">
      <w:pPr>
        <w:pStyle w:val="List"/>
      </w:pPr>
      <w:r>
        <w:t>Neither Agree nor Disagree</w:t>
      </w:r>
    </w:p>
    <w:p w14:paraId="5BC1E7E2" w14:textId="77777777" w:rsidR="00860A5C" w:rsidRDefault="00860A5C" w:rsidP="00860A5C">
      <w:pPr>
        <w:pStyle w:val="List"/>
      </w:pPr>
      <w:r>
        <w:t>Disagree</w:t>
      </w:r>
    </w:p>
    <w:p w14:paraId="38E9B8E5" w14:textId="77777777" w:rsidR="00860A5C" w:rsidRDefault="00860A5C" w:rsidP="00860A5C">
      <w:pPr>
        <w:pStyle w:val="List"/>
      </w:pPr>
      <w:r>
        <w:t>Strongly Disagree</w:t>
      </w:r>
    </w:p>
    <w:p w14:paraId="79670354" w14:textId="77777777" w:rsidR="00860A5C" w:rsidRDefault="00860A5C" w:rsidP="00860A5C">
      <w:pPr>
        <w:pStyle w:val="ListNumber"/>
        <w:rPr>
          <w:noProof/>
        </w:rPr>
      </w:pPr>
      <w:r>
        <w:rPr>
          <w:noProof/>
        </w:rPr>
        <w:t>What keywords would describe the three-part quest?</w:t>
      </w:r>
    </w:p>
    <w:p w14:paraId="7FF79B0F" w14:textId="77777777" w:rsidR="00860A5C" w:rsidRDefault="00860A5C" w:rsidP="00860A5C">
      <w:pPr>
        <w:pStyle w:val="List"/>
      </w:pPr>
      <w:r>
        <w:t>Varied</w:t>
      </w:r>
    </w:p>
    <w:p w14:paraId="59047DDE" w14:textId="77777777" w:rsidR="00860A5C" w:rsidRPr="001F5FEA" w:rsidRDefault="00860A5C" w:rsidP="00860A5C">
      <w:pPr>
        <w:pStyle w:val="List"/>
        <w:rPr>
          <w:b/>
          <w:i/>
        </w:rPr>
      </w:pPr>
      <w:r w:rsidRPr="001F5FEA">
        <w:rPr>
          <w:b/>
          <w:i/>
        </w:rPr>
        <w:t>Exciting</w:t>
      </w:r>
    </w:p>
    <w:p w14:paraId="1C5D8B63" w14:textId="77777777" w:rsidR="00860A5C" w:rsidRDefault="00860A5C" w:rsidP="00860A5C">
      <w:pPr>
        <w:pStyle w:val="List"/>
      </w:pPr>
      <w:r>
        <w:t>Story Driven</w:t>
      </w:r>
    </w:p>
    <w:p w14:paraId="4BB9115B" w14:textId="77777777" w:rsidR="00860A5C" w:rsidRDefault="00860A5C" w:rsidP="00860A5C">
      <w:pPr>
        <w:pStyle w:val="List"/>
      </w:pPr>
      <w:r>
        <w:t>Inconsistent</w:t>
      </w:r>
    </w:p>
    <w:p w14:paraId="15DBB956" w14:textId="77777777" w:rsidR="00860A5C" w:rsidRDefault="00860A5C" w:rsidP="00860A5C">
      <w:pPr>
        <w:pStyle w:val="List"/>
      </w:pPr>
      <w:r>
        <w:t>Unfocused</w:t>
      </w:r>
    </w:p>
    <w:p w14:paraId="2961D396" w14:textId="77777777" w:rsidR="00860A5C" w:rsidRDefault="00860A5C" w:rsidP="00860A5C">
      <w:pPr>
        <w:pStyle w:val="List"/>
      </w:pPr>
      <w:r>
        <w:t>Boring</w:t>
      </w:r>
    </w:p>
    <w:p w14:paraId="28FEF5F0" w14:textId="77777777" w:rsidR="00860A5C" w:rsidRPr="00FA7BDB" w:rsidRDefault="00860A5C" w:rsidP="00860A5C">
      <w:pPr>
        <w:pStyle w:val="List"/>
        <w:rPr>
          <w:b/>
          <w:i/>
        </w:rPr>
      </w:pPr>
      <w:r w:rsidRPr="00FA7BDB">
        <w:rPr>
          <w:b/>
          <w:i/>
        </w:rPr>
        <w:t>High Quality</w:t>
      </w:r>
    </w:p>
    <w:p w14:paraId="582DC6DC" w14:textId="77777777" w:rsidR="00860A5C" w:rsidRDefault="00860A5C" w:rsidP="00860A5C">
      <w:pPr>
        <w:pStyle w:val="List"/>
      </w:pPr>
      <w:r>
        <w:t>Low Quality</w:t>
      </w:r>
    </w:p>
    <w:p w14:paraId="6F32DB7B" w14:textId="77777777" w:rsidR="00860A5C" w:rsidRDefault="00860A5C" w:rsidP="00860A5C">
      <w:pPr>
        <w:pStyle w:val="List"/>
      </w:pPr>
      <w:r>
        <w:t>Engaging</w:t>
      </w:r>
    </w:p>
    <w:p w14:paraId="0D1AFDAA" w14:textId="77777777" w:rsidR="00860A5C" w:rsidRDefault="00860A5C" w:rsidP="00860A5C">
      <w:pPr>
        <w:pStyle w:val="List"/>
      </w:pPr>
      <w:r>
        <w:t>Dull</w:t>
      </w:r>
    </w:p>
    <w:p w14:paraId="5F821F86" w14:textId="77777777" w:rsidR="00860A5C" w:rsidRDefault="00860A5C" w:rsidP="00860A5C">
      <w:pPr>
        <w:pStyle w:val="List"/>
      </w:pPr>
      <w:r>
        <w:t>Overbearing</w:t>
      </w:r>
    </w:p>
    <w:p w14:paraId="1E003D6F" w14:textId="77777777" w:rsidR="00860A5C" w:rsidRDefault="00860A5C" w:rsidP="00860A5C">
      <w:pPr>
        <w:pStyle w:val="ListNumber"/>
        <w:rPr>
          <w:noProof/>
        </w:rPr>
      </w:pPr>
      <w:r>
        <w:rPr>
          <w:noProof/>
        </w:rPr>
        <w:t>How easy was it to complete the quest?</w:t>
      </w:r>
    </w:p>
    <w:p w14:paraId="0A41986E" w14:textId="77777777" w:rsidR="00860A5C" w:rsidRPr="00AB066D" w:rsidRDefault="00860A5C" w:rsidP="00860A5C">
      <w:pPr>
        <w:pStyle w:val="List"/>
        <w:rPr>
          <w:b/>
          <w:i/>
        </w:rPr>
      </w:pPr>
      <w:r w:rsidRPr="00AB066D">
        <w:rPr>
          <w:b/>
          <w:i/>
        </w:rPr>
        <w:t>Very Easy</w:t>
      </w:r>
    </w:p>
    <w:p w14:paraId="118163EB" w14:textId="77777777" w:rsidR="00860A5C" w:rsidRDefault="00860A5C" w:rsidP="00860A5C">
      <w:pPr>
        <w:pStyle w:val="List"/>
      </w:pPr>
      <w:r>
        <w:t>Easy</w:t>
      </w:r>
    </w:p>
    <w:p w14:paraId="2BE2EB70" w14:textId="77777777" w:rsidR="00860A5C" w:rsidRDefault="00860A5C" w:rsidP="00860A5C">
      <w:pPr>
        <w:pStyle w:val="List"/>
      </w:pPr>
      <w:r>
        <w:t>Normal</w:t>
      </w:r>
    </w:p>
    <w:p w14:paraId="3B6F02F3" w14:textId="77777777" w:rsidR="00860A5C" w:rsidRDefault="00860A5C" w:rsidP="00860A5C">
      <w:pPr>
        <w:pStyle w:val="List"/>
      </w:pPr>
      <w:r>
        <w:t>Hard</w:t>
      </w:r>
    </w:p>
    <w:p w14:paraId="2CD10742" w14:textId="77777777" w:rsidR="00860A5C" w:rsidRDefault="00860A5C" w:rsidP="00860A5C">
      <w:pPr>
        <w:pStyle w:val="List"/>
      </w:pPr>
      <w:r>
        <w:t>Very Hard</w:t>
      </w:r>
    </w:p>
    <w:p w14:paraId="6A1046CA" w14:textId="77777777" w:rsidR="00860A5C" w:rsidRDefault="00860A5C" w:rsidP="00860A5C">
      <w:pPr>
        <w:pStyle w:val="ListNumber"/>
        <w:rPr>
          <w:noProof/>
        </w:rPr>
      </w:pPr>
      <w:r>
        <w:rPr>
          <w:noProof/>
        </w:rPr>
        <w:t>Would a game full of small quests like this be fun in your opinion?</w:t>
      </w:r>
    </w:p>
    <w:p w14:paraId="0D78AF18" w14:textId="77777777" w:rsidR="00860A5C" w:rsidRPr="004C0944" w:rsidRDefault="00860A5C" w:rsidP="00860A5C">
      <w:pPr>
        <w:pStyle w:val="List"/>
        <w:rPr>
          <w:b/>
          <w:i/>
        </w:rPr>
      </w:pPr>
      <w:r w:rsidRPr="004C0944">
        <w:rPr>
          <w:b/>
          <w:i/>
        </w:rPr>
        <w:t>Yes</w:t>
      </w:r>
    </w:p>
    <w:p w14:paraId="69E1DAEC" w14:textId="77777777" w:rsidR="00860A5C" w:rsidRDefault="00860A5C" w:rsidP="00860A5C">
      <w:pPr>
        <w:pStyle w:val="List"/>
      </w:pPr>
      <w:r>
        <w:t>Maybe</w:t>
      </w:r>
    </w:p>
    <w:p w14:paraId="18987A36" w14:textId="77777777" w:rsidR="00860A5C" w:rsidRDefault="00860A5C" w:rsidP="00860A5C">
      <w:pPr>
        <w:pStyle w:val="List"/>
      </w:pPr>
      <w:r>
        <w:t>No</w:t>
      </w:r>
    </w:p>
    <w:p w14:paraId="2C95215E" w14:textId="77777777" w:rsidR="00860A5C" w:rsidRDefault="00860A5C" w:rsidP="00860A5C">
      <w:pPr>
        <w:pStyle w:val="List"/>
        <w:numPr>
          <w:ilvl w:val="0"/>
          <w:numId w:val="0"/>
        </w:numPr>
        <w:ind w:left="864" w:hanging="432"/>
      </w:pPr>
    </w:p>
    <w:p w14:paraId="702DCC04" w14:textId="77777777" w:rsidR="00860A5C" w:rsidRDefault="00860A5C" w:rsidP="00860A5C">
      <w:pPr>
        <w:pStyle w:val="List"/>
        <w:numPr>
          <w:ilvl w:val="0"/>
          <w:numId w:val="0"/>
        </w:numPr>
        <w:ind w:left="864" w:hanging="432"/>
        <w:jc w:val="center"/>
      </w:pPr>
    </w:p>
    <w:p w14:paraId="27F8B07D" w14:textId="77777777" w:rsidR="00860A5C" w:rsidRDefault="00860A5C" w:rsidP="00860A5C">
      <w:pPr>
        <w:pStyle w:val="ListNumber"/>
        <w:rPr>
          <w:noProof/>
        </w:rPr>
      </w:pPr>
      <w:r>
        <w:rPr>
          <w:noProof/>
        </w:rPr>
        <w:lastRenderedPageBreak/>
        <w:t>Do small dialogs meet your need in explinaing the narative of the quest?</w:t>
      </w:r>
    </w:p>
    <w:p w14:paraId="0A9768C8" w14:textId="77777777" w:rsidR="00860A5C" w:rsidRPr="009F6A7A" w:rsidRDefault="00860A5C" w:rsidP="00860A5C">
      <w:pPr>
        <w:pStyle w:val="List"/>
        <w:rPr>
          <w:b/>
          <w:i/>
        </w:rPr>
      </w:pPr>
      <w:r w:rsidRPr="009F6A7A">
        <w:rPr>
          <w:b/>
          <w:i/>
        </w:rPr>
        <w:t>Yes</w:t>
      </w:r>
    </w:p>
    <w:p w14:paraId="6D9B6B10" w14:textId="77777777" w:rsidR="00860A5C" w:rsidRDefault="00860A5C" w:rsidP="00860A5C">
      <w:pPr>
        <w:pStyle w:val="List"/>
      </w:pPr>
      <w:r>
        <w:t>No</w:t>
      </w:r>
    </w:p>
    <w:p w14:paraId="7E673DAB" w14:textId="77777777" w:rsidR="00860A5C" w:rsidRDefault="00860A5C" w:rsidP="00860A5C">
      <w:pPr>
        <w:pStyle w:val="ListNumber"/>
        <w:rPr>
          <w:noProof/>
        </w:rPr>
      </w:pPr>
      <w:r>
        <w:rPr>
          <w:noProof/>
        </w:rPr>
        <w:t>Was the user interface intrusive?</w:t>
      </w:r>
    </w:p>
    <w:p w14:paraId="59B5C8DF" w14:textId="77777777" w:rsidR="00860A5C" w:rsidRDefault="00860A5C" w:rsidP="00860A5C">
      <w:pPr>
        <w:pStyle w:val="List"/>
      </w:pPr>
      <w:r>
        <w:t>Yes</w:t>
      </w:r>
    </w:p>
    <w:p w14:paraId="2DE807AD" w14:textId="77777777" w:rsidR="00860A5C" w:rsidRPr="003C75BB" w:rsidRDefault="00860A5C" w:rsidP="00860A5C">
      <w:pPr>
        <w:pStyle w:val="List"/>
        <w:rPr>
          <w:b/>
          <w:i/>
        </w:rPr>
      </w:pPr>
      <w:r w:rsidRPr="003C75BB">
        <w:rPr>
          <w:b/>
          <w:i/>
        </w:rPr>
        <w:t>No</w:t>
      </w:r>
    </w:p>
    <w:p w14:paraId="397B4A92" w14:textId="77777777" w:rsidR="00860A5C" w:rsidRDefault="00860A5C" w:rsidP="00860A5C">
      <w:pPr>
        <w:pStyle w:val="ListNumber"/>
        <w:rPr>
          <w:noProof/>
        </w:rPr>
      </w:pPr>
      <w:r>
        <w:rPr>
          <w:noProof/>
        </w:rPr>
        <w:t>Would you agree that the enemies were easy to defeat?</w:t>
      </w:r>
    </w:p>
    <w:p w14:paraId="49E88AE5" w14:textId="77777777" w:rsidR="00860A5C" w:rsidRPr="00DE380D" w:rsidRDefault="00860A5C" w:rsidP="00860A5C">
      <w:pPr>
        <w:pStyle w:val="List"/>
        <w:rPr>
          <w:b/>
          <w:i/>
        </w:rPr>
      </w:pPr>
      <w:r w:rsidRPr="00DE380D">
        <w:rPr>
          <w:b/>
          <w:i/>
        </w:rPr>
        <w:t>Strongly Agree</w:t>
      </w:r>
    </w:p>
    <w:p w14:paraId="79255472" w14:textId="77777777" w:rsidR="00860A5C" w:rsidRDefault="00860A5C" w:rsidP="00860A5C">
      <w:pPr>
        <w:pStyle w:val="List"/>
      </w:pPr>
      <w:r>
        <w:t>Agree</w:t>
      </w:r>
    </w:p>
    <w:p w14:paraId="282590C7" w14:textId="77777777" w:rsidR="00860A5C" w:rsidRDefault="00860A5C" w:rsidP="00860A5C">
      <w:pPr>
        <w:pStyle w:val="List"/>
      </w:pPr>
      <w:r>
        <w:t>Neither Agree nor Disagree</w:t>
      </w:r>
    </w:p>
    <w:p w14:paraId="442FE368" w14:textId="77777777" w:rsidR="00860A5C" w:rsidRDefault="00860A5C" w:rsidP="00860A5C">
      <w:pPr>
        <w:pStyle w:val="List"/>
      </w:pPr>
      <w:r>
        <w:t>Disagree</w:t>
      </w:r>
    </w:p>
    <w:p w14:paraId="7C33E0B3" w14:textId="77777777" w:rsidR="00860A5C" w:rsidRDefault="00860A5C" w:rsidP="00860A5C">
      <w:pPr>
        <w:pStyle w:val="List"/>
      </w:pPr>
      <w:r>
        <w:t>Strongly Disagree</w:t>
      </w:r>
    </w:p>
    <w:p w14:paraId="6D401DA6" w14:textId="77777777" w:rsidR="00860A5C" w:rsidRDefault="00860A5C" w:rsidP="00860A5C">
      <w:pPr>
        <w:pStyle w:val="ListNumber"/>
        <w:rPr>
          <w:noProof/>
        </w:rPr>
      </w:pPr>
      <w:r>
        <w:rPr>
          <w:noProof/>
        </w:rPr>
        <w:t xml:space="preserve">How easy was it to detect clues at the campsite? </w:t>
      </w:r>
    </w:p>
    <w:p w14:paraId="4FBE556D" w14:textId="77777777" w:rsidR="00860A5C" w:rsidRDefault="00860A5C" w:rsidP="00860A5C">
      <w:pPr>
        <w:pStyle w:val="List"/>
      </w:pPr>
      <w:r>
        <w:t>Very Easy</w:t>
      </w:r>
    </w:p>
    <w:p w14:paraId="53E014A2" w14:textId="77777777" w:rsidR="00860A5C" w:rsidRDefault="00860A5C" w:rsidP="00860A5C">
      <w:pPr>
        <w:pStyle w:val="List"/>
      </w:pPr>
      <w:r>
        <w:t>Easy</w:t>
      </w:r>
    </w:p>
    <w:p w14:paraId="5684631E" w14:textId="77777777" w:rsidR="00860A5C" w:rsidRPr="00741C90" w:rsidRDefault="00860A5C" w:rsidP="00860A5C">
      <w:pPr>
        <w:pStyle w:val="List"/>
        <w:rPr>
          <w:b/>
          <w:i/>
        </w:rPr>
      </w:pPr>
      <w:r w:rsidRPr="00741C90">
        <w:rPr>
          <w:b/>
          <w:i/>
        </w:rPr>
        <w:t>Normal</w:t>
      </w:r>
    </w:p>
    <w:p w14:paraId="2FDB4EB1" w14:textId="77777777" w:rsidR="00860A5C" w:rsidRDefault="00860A5C" w:rsidP="00860A5C">
      <w:pPr>
        <w:pStyle w:val="List"/>
      </w:pPr>
      <w:r>
        <w:t>Hard</w:t>
      </w:r>
    </w:p>
    <w:p w14:paraId="0B669925" w14:textId="77777777" w:rsidR="00860A5C" w:rsidRDefault="00860A5C" w:rsidP="00860A5C">
      <w:pPr>
        <w:pStyle w:val="List"/>
      </w:pPr>
      <w:r>
        <w:t>Impossible</w:t>
      </w:r>
    </w:p>
    <w:p w14:paraId="7A0DE6CC" w14:textId="77777777" w:rsidR="00860A5C" w:rsidRDefault="00860A5C" w:rsidP="00860A5C">
      <w:pPr>
        <w:pStyle w:val="ListNumber"/>
        <w:rPr>
          <w:noProof/>
        </w:rPr>
      </w:pPr>
      <w:r>
        <w:rPr>
          <w:noProof/>
        </w:rPr>
        <w:t>Would you agree that the music was vital to the level?</w:t>
      </w:r>
    </w:p>
    <w:p w14:paraId="025C0F75" w14:textId="77777777" w:rsidR="00860A5C" w:rsidRDefault="00860A5C" w:rsidP="00860A5C">
      <w:pPr>
        <w:pStyle w:val="List"/>
      </w:pPr>
      <w:r>
        <w:t>Strongly Agree</w:t>
      </w:r>
    </w:p>
    <w:p w14:paraId="20C9ABFC" w14:textId="77777777" w:rsidR="00860A5C" w:rsidRDefault="00860A5C" w:rsidP="00860A5C">
      <w:pPr>
        <w:pStyle w:val="List"/>
      </w:pPr>
      <w:r>
        <w:t>Agree</w:t>
      </w:r>
    </w:p>
    <w:p w14:paraId="73D7AA07" w14:textId="77777777" w:rsidR="00860A5C" w:rsidRPr="00565883" w:rsidRDefault="00860A5C" w:rsidP="00860A5C">
      <w:pPr>
        <w:pStyle w:val="List"/>
        <w:rPr>
          <w:b/>
          <w:i/>
        </w:rPr>
      </w:pPr>
      <w:r w:rsidRPr="00565883">
        <w:rPr>
          <w:b/>
          <w:i/>
        </w:rPr>
        <w:t>Neither Agree nor Disagree</w:t>
      </w:r>
    </w:p>
    <w:p w14:paraId="33A2CA53" w14:textId="77777777" w:rsidR="00860A5C" w:rsidRDefault="00860A5C" w:rsidP="00860A5C">
      <w:pPr>
        <w:pStyle w:val="List"/>
      </w:pPr>
      <w:r>
        <w:t>Disagree</w:t>
      </w:r>
    </w:p>
    <w:p w14:paraId="0738AEB1" w14:textId="77777777" w:rsidR="00860A5C" w:rsidRDefault="00860A5C" w:rsidP="00860A5C">
      <w:pPr>
        <w:pStyle w:val="List"/>
      </w:pPr>
      <w:r>
        <w:t>Strongly Disagree</w:t>
      </w:r>
    </w:p>
    <w:p w14:paraId="24927C4B" w14:textId="77777777" w:rsidR="00860A5C" w:rsidRDefault="00860A5C" w:rsidP="00860A5C">
      <w:pPr>
        <w:pStyle w:val="ListNumber"/>
        <w:rPr>
          <w:noProof/>
        </w:rPr>
      </w:pPr>
      <w:r>
        <w:rPr>
          <w:noProof/>
        </w:rPr>
        <w:t>Would you agree that lighting was vital to the level?</w:t>
      </w:r>
    </w:p>
    <w:p w14:paraId="22B7015F" w14:textId="77777777" w:rsidR="00860A5C" w:rsidRDefault="00860A5C" w:rsidP="00860A5C">
      <w:pPr>
        <w:pStyle w:val="List"/>
      </w:pPr>
      <w:r>
        <w:t>Strongly Agree</w:t>
      </w:r>
    </w:p>
    <w:p w14:paraId="61BC4EDC" w14:textId="77777777" w:rsidR="00860A5C" w:rsidRPr="00A14037" w:rsidRDefault="00860A5C" w:rsidP="00860A5C">
      <w:pPr>
        <w:pStyle w:val="List"/>
        <w:rPr>
          <w:b/>
          <w:i/>
        </w:rPr>
      </w:pPr>
      <w:r w:rsidRPr="00A14037">
        <w:rPr>
          <w:b/>
          <w:i/>
        </w:rPr>
        <w:t>Agree</w:t>
      </w:r>
    </w:p>
    <w:p w14:paraId="102A345A" w14:textId="77777777" w:rsidR="00860A5C" w:rsidRDefault="00860A5C" w:rsidP="00860A5C">
      <w:pPr>
        <w:pStyle w:val="List"/>
      </w:pPr>
      <w:r>
        <w:t>Neither Agree nor Disagree</w:t>
      </w:r>
    </w:p>
    <w:p w14:paraId="3E271FC9" w14:textId="77777777" w:rsidR="00860A5C" w:rsidRDefault="00860A5C" w:rsidP="00860A5C">
      <w:pPr>
        <w:pStyle w:val="List"/>
      </w:pPr>
      <w:r>
        <w:t>Disagree</w:t>
      </w:r>
    </w:p>
    <w:p w14:paraId="7DFB399B" w14:textId="77777777" w:rsidR="00860A5C" w:rsidRDefault="00860A5C" w:rsidP="00860A5C">
      <w:pPr>
        <w:pStyle w:val="List"/>
      </w:pPr>
      <w:r>
        <w:t>Strongly Disagree</w:t>
      </w:r>
    </w:p>
    <w:p w14:paraId="563BE0D0" w14:textId="77777777" w:rsidR="00860A5C" w:rsidRDefault="00860A5C" w:rsidP="00860A5C">
      <w:pPr>
        <w:pStyle w:val="ListNumber"/>
        <w:rPr>
          <w:noProof/>
        </w:rPr>
      </w:pPr>
      <w:r>
        <w:rPr>
          <w:noProof/>
        </w:rPr>
        <w:lastRenderedPageBreak/>
        <w:t>What do you think about the setting and environment?</w:t>
      </w:r>
    </w:p>
    <w:p w14:paraId="522C743D" w14:textId="77777777" w:rsidR="00860A5C" w:rsidRDefault="00860A5C" w:rsidP="00860A5C">
      <w:pPr>
        <w:pStyle w:val="ListNumber"/>
        <w:numPr>
          <w:ilvl w:val="0"/>
          <w:numId w:val="0"/>
        </w:numPr>
        <w:ind w:left="432" w:hanging="432"/>
        <w:rPr>
          <w:noProof/>
        </w:rPr>
      </w:pPr>
    </w:p>
    <w:p w14:paraId="0E74187D" w14:textId="7AAEF5F8" w:rsidR="00860A5C" w:rsidRPr="00480C6A" w:rsidRDefault="00480C6A" w:rsidP="00860A5C">
      <w:pPr>
        <w:pStyle w:val="ListNumber"/>
        <w:numPr>
          <w:ilvl w:val="0"/>
          <w:numId w:val="0"/>
        </w:numPr>
        <w:ind w:left="432" w:hanging="432"/>
        <w:rPr>
          <w:noProof/>
          <w:color w:val="auto"/>
        </w:rPr>
      </w:pPr>
      <w:r>
        <w:rPr>
          <w:noProof/>
          <w:color w:val="auto"/>
        </w:rPr>
        <w:t>Seems like a life like setting</w:t>
      </w:r>
    </w:p>
    <w:p w14:paraId="16DC1C19" w14:textId="77777777" w:rsidR="00860A5C" w:rsidRDefault="00860A5C" w:rsidP="00860A5C">
      <w:pPr>
        <w:pStyle w:val="ListNumber"/>
        <w:numPr>
          <w:ilvl w:val="0"/>
          <w:numId w:val="0"/>
        </w:numPr>
        <w:ind w:left="432" w:hanging="432"/>
        <w:rPr>
          <w:noProof/>
        </w:rPr>
      </w:pPr>
    </w:p>
    <w:p w14:paraId="152EB6C3" w14:textId="77777777" w:rsidR="00860A5C" w:rsidRDefault="00860A5C" w:rsidP="00860A5C">
      <w:pPr>
        <w:pStyle w:val="ListNumber"/>
        <w:numPr>
          <w:ilvl w:val="0"/>
          <w:numId w:val="0"/>
        </w:numPr>
        <w:ind w:left="432" w:hanging="432"/>
        <w:rPr>
          <w:noProof/>
        </w:rPr>
      </w:pPr>
    </w:p>
    <w:p w14:paraId="3C261BD9" w14:textId="77777777" w:rsidR="00860A5C" w:rsidRDefault="00860A5C" w:rsidP="00860A5C">
      <w:pPr>
        <w:pStyle w:val="ListNumber"/>
        <w:numPr>
          <w:ilvl w:val="0"/>
          <w:numId w:val="0"/>
        </w:numPr>
        <w:ind w:left="432" w:hanging="432"/>
        <w:rPr>
          <w:noProof/>
        </w:rPr>
      </w:pPr>
    </w:p>
    <w:p w14:paraId="1D0738D6" w14:textId="77777777" w:rsidR="00860A5C" w:rsidRDefault="00860A5C" w:rsidP="00860A5C">
      <w:pPr>
        <w:pStyle w:val="ListNumber"/>
        <w:rPr>
          <w:noProof/>
        </w:rPr>
      </w:pPr>
      <w:r>
        <w:rPr>
          <w:noProof/>
        </w:rPr>
        <w:t>Do you like the control system? Give your thoughts.</w:t>
      </w:r>
    </w:p>
    <w:p w14:paraId="391C3DE3" w14:textId="62E9BDAC" w:rsidR="00860A5C" w:rsidRDefault="00860A5C" w:rsidP="00860A5C">
      <w:pPr>
        <w:pStyle w:val="ListNumber"/>
        <w:numPr>
          <w:ilvl w:val="0"/>
          <w:numId w:val="0"/>
        </w:numPr>
        <w:ind w:left="432" w:hanging="432"/>
        <w:rPr>
          <w:noProof/>
        </w:rPr>
      </w:pPr>
    </w:p>
    <w:p w14:paraId="0B7F06A2" w14:textId="29A09888" w:rsidR="00860A5C" w:rsidRPr="00480C6A" w:rsidRDefault="00480C6A" w:rsidP="00860A5C">
      <w:pPr>
        <w:pStyle w:val="ListNumber"/>
        <w:numPr>
          <w:ilvl w:val="0"/>
          <w:numId w:val="0"/>
        </w:numPr>
        <w:ind w:left="432" w:hanging="432"/>
        <w:rPr>
          <w:noProof/>
          <w:color w:val="auto"/>
        </w:rPr>
      </w:pPr>
      <w:r>
        <w:rPr>
          <w:noProof/>
          <w:color w:val="auto"/>
        </w:rPr>
        <w:t>Pretty easy</w:t>
      </w:r>
    </w:p>
    <w:p w14:paraId="232E2E2C" w14:textId="77777777" w:rsidR="00860A5C" w:rsidRDefault="00860A5C" w:rsidP="00860A5C">
      <w:pPr>
        <w:pStyle w:val="ListNumber"/>
        <w:numPr>
          <w:ilvl w:val="0"/>
          <w:numId w:val="0"/>
        </w:numPr>
        <w:ind w:left="432" w:hanging="432"/>
        <w:rPr>
          <w:noProof/>
        </w:rPr>
      </w:pPr>
    </w:p>
    <w:p w14:paraId="3DAE261A" w14:textId="77777777" w:rsidR="00860A5C" w:rsidRDefault="00860A5C" w:rsidP="00860A5C">
      <w:pPr>
        <w:pStyle w:val="ListNumber"/>
        <w:numPr>
          <w:ilvl w:val="0"/>
          <w:numId w:val="0"/>
        </w:numPr>
        <w:ind w:left="432" w:hanging="432"/>
        <w:rPr>
          <w:noProof/>
        </w:rPr>
      </w:pPr>
    </w:p>
    <w:p w14:paraId="5CF87E4C" w14:textId="77777777" w:rsidR="00860A5C" w:rsidRDefault="00860A5C" w:rsidP="00860A5C">
      <w:pPr>
        <w:pStyle w:val="ListNumber"/>
        <w:numPr>
          <w:ilvl w:val="0"/>
          <w:numId w:val="0"/>
        </w:numPr>
        <w:ind w:left="432" w:hanging="432"/>
        <w:rPr>
          <w:noProof/>
        </w:rPr>
      </w:pPr>
    </w:p>
    <w:p w14:paraId="4412150E" w14:textId="77777777" w:rsidR="00860A5C" w:rsidRDefault="00860A5C" w:rsidP="00860A5C">
      <w:pPr>
        <w:pStyle w:val="ListNumber"/>
        <w:rPr>
          <w:noProof/>
        </w:rPr>
      </w:pPr>
      <w:r>
        <w:rPr>
          <w:noProof/>
        </w:rPr>
        <w:t>What is the biggest success of the level in your opinion?</w:t>
      </w:r>
    </w:p>
    <w:p w14:paraId="04BEA610" w14:textId="77777777" w:rsidR="00860A5C" w:rsidRDefault="00860A5C" w:rsidP="00860A5C">
      <w:pPr>
        <w:pStyle w:val="ListNumber"/>
        <w:numPr>
          <w:ilvl w:val="0"/>
          <w:numId w:val="0"/>
        </w:numPr>
        <w:ind w:left="432" w:hanging="432"/>
        <w:rPr>
          <w:noProof/>
        </w:rPr>
      </w:pPr>
    </w:p>
    <w:p w14:paraId="20F55D7A" w14:textId="189A04B2" w:rsidR="00860A5C" w:rsidRPr="00480C6A" w:rsidRDefault="00480C6A" w:rsidP="00860A5C">
      <w:pPr>
        <w:pStyle w:val="ListNumber"/>
        <w:numPr>
          <w:ilvl w:val="0"/>
          <w:numId w:val="0"/>
        </w:numPr>
        <w:ind w:left="432" w:hanging="432"/>
        <w:rPr>
          <w:noProof/>
          <w:color w:val="auto"/>
        </w:rPr>
      </w:pPr>
      <w:r>
        <w:rPr>
          <w:noProof/>
          <w:color w:val="auto"/>
        </w:rPr>
        <w:t>Clues</w:t>
      </w:r>
    </w:p>
    <w:p w14:paraId="000FC480" w14:textId="77777777" w:rsidR="00860A5C" w:rsidRDefault="00860A5C" w:rsidP="00860A5C">
      <w:pPr>
        <w:pStyle w:val="ListNumber"/>
        <w:numPr>
          <w:ilvl w:val="0"/>
          <w:numId w:val="0"/>
        </w:numPr>
        <w:ind w:left="432" w:hanging="432"/>
        <w:rPr>
          <w:noProof/>
        </w:rPr>
      </w:pPr>
    </w:p>
    <w:p w14:paraId="77F2184C" w14:textId="77777777" w:rsidR="00860A5C" w:rsidRDefault="00860A5C" w:rsidP="00860A5C">
      <w:pPr>
        <w:pStyle w:val="ListNumber"/>
        <w:numPr>
          <w:ilvl w:val="0"/>
          <w:numId w:val="0"/>
        </w:numPr>
        <w:ind w:left="432" w:hanging="432"/>
        <w:rPr>
          <w:noProof/>
        </w:rPr>
      </w:pPr>
    </w:p>
    <w:p w14:paraId="1D9B057D" w14:textId="77777777" w:rsidR="00860A5C" w:rsidRDefault="00860A5C" w:rsidP="00860A5C">
      <w:pPr>
        <w:pStyle w:val="ListNumber"/>
        <w:numPr>
          <w:ilvl w:val="0"/>
          <w:numId w:val="0"/>
        </w:numPr>
        <w:ind w:left="432" w:hanging="432"/>
        <w:rPr>
          <w:noProof/>
        </w:rPr>
      </w:pPr>
    </w:p>
    <w:p w14:paraId="5F2E407C" w14:textId="77777777" w:rsidR="00860A5C" w:rsidRDefault="00860A5C" w:rsidP="00860A5C">
      <w:pPr>
        <w:pStyle w:val="ListNumber"/>
        <w:rPr>
          <w:noProof/>
        </w:rPr>
      </w:pPr>
      <w:r>
        <w:rPr>
          <w:noProof/>
        </w:rPr>
        <w:t>What is the biggest issue of the level in your opinion?</w:t>
      </w:r>
    </w:p>
    <w:p w14:paraId="0C6CB81B" w14:textId="77777777" w:rsidR="00860A5C" w:rsidRDefault="00860A5C" w:rsidP="00860A5C">
      <w:pPr>
        <w:pStyle w:val="ListNumber"/>
        <w:numPr>
          <w:ilvl w:val="0"/>
          <w:numId w:val="0"/>
        </w:numPr>
        <w:ind w:left="432" w:hanging="432"/>
        <w:rPr>
          <w:noProof/>
        </w:rPr>
      </w:pPr>
    </w:p>
    <w:p w14:paraId="41DF9C3B" w14:textId="7E5FEED2" w:rsidR="00860A5C" w:rsidRPr="00480C6A" w:rsidRDefault="00480C6A" w:rsidP="00860A5C">
      <w:pPr>
        <w:pStyle w:val="ListNumber"/>
        <w:numPr>
          <w:ilvl w:val="0"/>
          <w:numId w:val="0"/>
        </w:numPr>
        <w:ind w:left="432" w:hanging="432"/>
        <w:rPr>
          <w:noProof/>
          <w:color w:val="auto"/>
        </w:rPr>
      </w:pPr>
      <w:r w:rsidRPr="00480C6A">
        <w:rPr>
          <w:noProof/>
          <w:color w:val="auto"/>
        </w:rPr>
        <w:t>Too easy</w:t>
      </w:r>
    </w:p>
    <w:p w14:paraId="3A7954A8" w14:textId="77777777" w:rsidR="00860A5C" w:rsidRDefault="00860A5C" w:rsidP="00860A5C">
      <w:pPr>
        <w:pStyle w:val="ListNumber"/>
        <w:numPr>
          <w:ilvl w:val="0"/>
          <w:numId w:val="0"/>
        </w:numPr>
        <w:ind w:left="432" w:hanging="432"/>
        <w:rPr>
          <w:noProof/>
        </w:rPr>
      </w:pPr>
    </w:p>
    <w:p w14:paraId="5BB186F9" w14:textId="77777777" w:rsidR="00860A5C" w:rsidRDefault="00860A5C" w:rsidP="00860A5C">
      <w:pPr>
        <w:pStyle w:val="ListNumber"/>
        <w:numPr>
          <w:ilvl w:val="0"/>
          <w:numId w:val="0"/>
        </w:numPr>
        <w:ind w:left="432" w:hanging="432"/>
        <w:rPr>
          <w:noProof/>
        </w:rPr>
      </w:pPr>
    </w:p>
    <w:p w14:paraId="4493E569" w14:textId="77777777" w:rsidR="00860A5C" w:rsidRDefault="00860A5C" w:rsidP="00860A5C">
      <w:pPr>
        <w:pStyle w:val="ListNumber"/>
        <w:numPr>
          <w:ilvl w:val="0"/>
          <w:numId w:val="0"/>
        </w:numPr>
        <w:ind w:left="432" w:hanging="432"/>
        <w:rPr>
          <w:noProof/>
        </w:rPr>
      </w:pPr>
    </w:p>
    <w:p w14:paraId="78D4B6A5" w14:textId="77777777" w:rsidR="00860A5C" w:rsidRDefault="00860A5C" w:rsidP="00860A5C">
      <w:pPr>
        <w:pStyle w:val="ListNumber"/>
        <w:rPr>
          <w:noProof/>
        </w:rPr>
      </w:pPr>
      <w:r>
        <w:rPr>
          <w:noProof/>
        </w:rPr>
        <w:t>Please write any additional opinions you have.</w:t>
      </w:r>
    </w:p>
    <w:p w14:paraId="136FDF6A" w14:textId="77777777" w:rsidR="00860A5C" w:rsidRDefault="00860A5C" w:rsidP="00860A5C">
      <w:pPr>
        <w:pStyle w:val="ListNumber"/>
        <w:numPr>
          <w:ilvl w:val="0"/>
          <w:numId w:val="0"/>
        </w:numPr>
        <w:ind w:left="432" w:hanging="432"/>
        <w:rPr>
          <w:noProof/>
        </w:rPr>
      </w:pPr>
    </w:p>
    <w:p w14:paraId="06EFD0F6" w14:textId="48956960" w:rsidR="00860A5C" w:rsidRPr="00480C6A" w:rsidRDefault="00480C6A" w:rsidP="00860A5C">
      <w:pPr>
        <w:pStyle w:val="ListNumber"/>
        <w:numPr>
          <w:ilvl w:val="0"/>
          <w:numId w:val="0"/>
        </w:numPr>
        <w:ind w:left="432" w:hanging="432"/>
        <w:rPr>
          <w:noProof/>
          <w:color w:val="auto"/>
        </w:rPr>
      </w:pPr>
      <w:r w:rsidRPr="00480C6A">
        <w:rPr>
          <w:noProof/>
          <w:color w:val="auto"/>
        </w:rPr>
        <w:t>None</w:t>
      </w:r>
    </w:p>
    <w:p w14:paraId="17C00660" w14:textId="77777777" w:rsidR="00860A5C" w:rsidRDefault="00860A5C" w:rsidP="00860A5C">
      <w:pPr>
        <w:pStyle w:val="List"/>
        <w:numPr>
          <w:ilvl w:val="0"/>
          <w:numId w:val="0"/>
        </w:numPr>
        <w:ind w:left="864" w:hanging="432"/>
      </w:pPr>
    </w:p>
    <w:p w14:paraId="3CC1530A" w14:textId="77777777" w:rsidR="00860A5C" w:rsidRDefault="00860A5C" w:rsidP="00860A5C">
      <w:pPr>
        <w:pStyle w:val="List"/>
        <w:numPr>
          <w:ilvl w:val="0"/>
          <w:numId w:val="0"/>
        </w:numPr>
        <w:ind w:left="864" w:hanging="432"/>
      </w:pPr>
    </w:p>
    <w:p w14:paraId="5F9B6905" w14:textId="77777777" w:rsidR="00860A5C" w:rsidRDefault="00860A5C" w:rsidP="00860A5C">
      <w:pPr>
        <w:pStyle w:val="List"/>
        <w:numPr>
          <w:ilvl w:val="0"/>
          <w:numId w:val="0"/>
        </w:numPr>
        <w:ind w:left="864" w:hanging="432"/>
      </w:pPr>
    </w:p>
    <w:p w14:paraId="6257239E" w14:textId="646EC352" w:rsidR="009E4B3E" w:rsidRDefault="009E4B3E" w:rsidP="00860A5C">
      <w:pPr>
        <w:pStyle w:val="Heading1"/>
      </w:pPr>
    </w:p>
    <w:p w14:paraId="0847FA08" w14:textId="6DDFE98F" w:rsidR="00DE7670" w:rsidRDefault="00DE7670" w:rsidP="00DE7670"/>
    <w:p w14:paraId="421001B2" w14:textId="5E1A07DA" w:rsidR="00DE7670" w:rsidRDefault="00DE7670" w:rsidP="00DE7670"/>
    <w:p w14:paraId="27AC1B33" w14:textId="510A93DA" w:rsidR="00DE7670" w:rsidRDefault="00DE7670" w:rsidP="00DE7670"/>
    <w:p w14:paraId="1DD6E299" w14:textId="72F5CEFB" w:rsidR="00DE7670" w:rsidRDefault="00DE7670" w:rsidP="00DE7670"/>
    <w:p w14:paraId="5B125710" w14:textId="04A2B5D6" w:rsidR="00DE7670" w:rsidRDefault="00DE7670" w:rsidP="00DE7670"/>
    <w:p w14:paraId="1EC3B3BA" w14:textId="08F210C0"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64384" behindDoc="1" locked="0" layoutInCell="1" allowOverlap="1" wp14:anchorId="1E434EB2" wp14:editId="172ECCFF">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4" name="Picture 4"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479184252"/>
      <w:r w:rsidRPr="00DE7670">
        <w:rPr>
          <w:rStyle w:val="Heading1Char"/>
        </w:rPr>
        <w:t>Appendix 3 - Level Design Survey 3</w:t>
      </w:r>
      <w:bookmarkEnd w:id="18"/>
      <w:r w:rsidRPr="00860A5C">
        <w:rPr>
          <w:sz w:val="40"/>
        </w:rPr>
        <w:t xml:space="preserve">    </w:t>
      </w:r>
      <w:r w:rsidRPr="00EA51AC">
        <w:rPr>
          <w:color w:val="auto"/>
          <w:sz w:val="20"/>
        </w:rPr>
        <w:t xml:space="preserve">Name: </w:t>
      </w:r>
      <w:r w:rsidR="00FC6E3D" w:rsidRPr="00897B36">
        <w:rPr>
          <w:b/>
          <w:i/>
          <w:color w:val="auto"/>
          <w:sz w:val="20"/>
        </w:rPr>
        <w:t xml:space="preserve">Joseph </w:t>
      </w:r>
      <w:proofErr w:type="spellStart"/>
      <w:r w:rsidR="00FC6E3D" w:rsidRPr="00897B36">
        <w:rPr>
          <w:b/>
          <w:i/>
          <w:color w:val="auto"/>
          <w:sz w:val="20"/>
        </w:rPr>
        <w:t>Wandrum</w:t>
      </w:r>
      <w:proofErr w:type="spellEnd"/>
    </w:p>
    <w:p w14:paraId="54D2AD3A" w14:textId="77777777" w:rsidR="00DE7670" w:rsidRDefault="00DE7670" w:rsidP="0027233C">
      <w:pPr>
        <w:pStyle w:val="ListNumber"/>
        <w:numPr>
          <w:ilvl w:val="0"/>
          <w:numId w:val="36"/>
        </w:numPr>
        <w:rPr>
          <w:noProof/>
        </w:rPr>
      </w:pPr>
      <w:r>
        <w:rPr>
          <w:noProof/>
        </w:rPr>
        <w:t>Would you agree that the enviornment was immersive?</w:t>
      </w:r>
    </w:p>
    <w:p w14:paraId="314C6EED" w14:textId="77777777" w:rsidR="00DE7670" w:rsidRPr="00142CF1" w:rsidRDefault="00DE7670" w:rsidP="00DE7670">
      <w:pPr>
        <w:pStyle w:val="List"/>
        <w:rPr>
          <w:b/>
          <w:i/>
        </w:rPr>
      </w:pPr>
      <w:r w:rsidRPr="00142CF1">
        <w:rPr>
          <w:b/>
          <w:i/>
        </w:rPr>
        <w:t>Strongly Agree</w:t>
      </w:r>
    </w:p>
    <w:p w14:paraId="5C48404E" w14:textId="77777777" w:rsidR="00DE7670" w:rsidRDefault="00DE7670" w:rsidP="00DE7670">
      <w:pPr>
        <w:pStyle w:val="List"/>
      </w:pPr>
      <w:r>
        <w:t>Agree</w:t>
      </w:r>
    </w:p>
    <w:p w14:paraId="5AD7D1BE" w14:textId="77777777" w:rsidR="00DE7670" w:rsidRDefault="00DE7670" w:rsidP="00DE7670">
      <w:pPr>
        <w:pStyle w:val="List"/>
      </w:pPr>
      <w:r>
        <w:t>Neither Agree nor Disagree</w:t>
      </w:r>
    </w:p>
    <w:p w14:paraId="249644F6" w14:textId="77777777" w:rsidR="00DE7670" w:rsidRDefault="00DE7670" w:rsidP="00DE7670">
      <w:pPr>
        <w:pStyle w:val="List"/>
      </w:pPr>
      <w:r>
        <w:t>Disagree</w:t>
      </w:r>
    </w:p>
    <w:p w14:paraId="33E04A2A" w14:textId="77777777" w:rsidR="00DE7670" w:rsidRDefault="00DE7670" w:rsidP="00DE7670">
      <w:pPr>
        <w:pStyle w:val="List"/>
      </w:pPr>
      <w:r>
        <w:t>Strongly Disagree</w:t>
      </w:r>
    </w:p>
    <w:p w14:paraId="3E89FAF5" w14:textId="77777777" w:rsidR="00DE7670" w:rsidRDefault="00DE7670" w:rsidP="00DE7670">
      <w:pPr>
        <w:pStyle w:val="ListNumber"/>
        <w:rPr>
          <w:noProof/>
        </w:rPr>
      </w:pPr>
      <w:r>
        <w:rPr>
          <w:noProof/>
        </w:rPr>
        <w:t>What keywords would describe the three-part quest?</w:t>
      </w:r>
    </w:p>
    <w:p w14:paraId="4E6D70B4" w14:textId="77777777" w:rsidR="00DE7670" w:rsidRDefault="00DE7670" w:rsidP="00DE7670">
      <w:pPr>
        <w:pStyle w:val="List"/>
      </w:pPr>
      <w:r>
        <w:t>Varied</w:t>
      </w:r>
    </w:p>
    <w:p w14:paraId="57899237" w14:textId="77777777" w:rsidR="00DE7670" w:rsidRPr="00F64B41" w:rsidRDefault="00DE7670" w:rsidP="00DE7670">
      <w:pPr>
        <w:pStyle w:val="List"/>
        <w:rPr>
          <w:b/>
          <w:i/>
        </w:rPr>
      </w:pPr>
      <w:r w:rsidRPr="00F64B41">
        <w:rPr>
          <w:b/>
          <w:i/>
        </w:rPr>
        <w:t>Exciting</w:t>
      </w:r>
    </w:p>
    <w:p w14:paraId="53BB263D" w14:textId="77777777" w:rsidR="00DE7670" w:rsidRPr="00675B20" w:rsidRDefault="00DE7670" w:rsidP="00DE7670">
      <w:pPr>
        <w:pStyle w:val="List"/>
        <w:rPr>
          <w:b/>
          <w:i/>
        </w:rPr>
      </w:pPr>
      <w:r w:rsidRPr="00675B20">
        <w:rPr>
          <w:b/>
          <w:i/>
        </w:rPr>
        <w:t>Story Driven</w:t>
      </w:r>
    </w:p>
    <w:p w14:paraId="4DB6DF55" w14:textId="77777777" w:rsidR="00DE7670" w:rsidRDefault="00DE7670" w:rsidP="00DE7670">
      <w:pPr>
        <w:pStyle w:val="List"/>
      </w:pPr>
      <w:r>
        <w:t>Inconsistent</w:t>
      </w:r>
    </w:p>
    <w:p w14:paraId="7BA28C4D" w14:textId="77777777" w:rsidR="00DE7670" w:rsidRDefault="00DE7670" w:rsidP="00DE7670">
      <w:pPr>
        <w:pStyle w:val="List"/>
      </w:pPr>
      <w:r>
        <w:t>Unfocused</w:t>
      </w:r>
    </w:p>
    <w:p w14:paraId="25ED70AB" w14:textId="77777777" w:rsidR="00DE7670" w:rsidRDefault="00DE7670" w:rsidP="00DE7670">
      <w:pPr>
        <w:pStyle w:val="List"/>
      </w:pPr>
      <w:r>
        <w:t>Boring</w:t>
      </w:r>
    </w:p>
    <w:p w14:paraId="21080BFE" w14:textId="77777777" w:rsidR="00DE7670" w:rsidRPr="0060564A" w:rsidRDefault="00DE7670" w:rsidP="00DE7670">
      <w:pPr>
        <w:pStyle w:val="List"/>
        <w:rPr>
          <w:b/>
          <w:i/>
        </w:rPr>
      </w:pPr>
      <w:r w:rsidRPr="0060564A">
        <w:rPr>
          <w:b/>
          <w:i/>
        </w:rPr>
        <w:t>High Quality</w:t>
      </w:r>
    </w:p>
    <w:p w14:paraId="4CC0C7C5" w14:textId="77777777" w:rsidR="00DE7670" w:rsidRDefault="00DE7670" w:rsidP="00DE7670">
      <w:pPr>
        <w:pStyle w:val="List"/>
      </w:pPr>
      <w:r>
        <w:t>Low Quality</w:t>
      </w:r>
    </w:p>
    <w:p w14:paraId="1ABCA8C2" w14:textId="77777777" w:rsidR="00DE7670" w:rsidRDefault="00DE7670" w:rsidP="00DE7670">
      <w:pPr>
        <w:pStyle w:val="List"/>
      </w:pPr>
      <w:r>
        <w:t>Engaging</w:t>
      </w:r>
    </w:p>
    <w:p w14:paraId="52A2EC4C" w14:textId="77777777" w:rsidR="00DE7670" w:rsidRDefault="00DE7670" w:rsidP="00DE7670">
      <w:pPr>
        <w:pStyle w:val="List"/>
      </w:pPr>
      <w:r>
        <w:t>Dull</w:t>
      </w:r>
    </w:p>
    <w:p w14:paraId="4F5006EF" w14:textId="77777777" w:rsidR="00DE7670" w:rsidRDefault="00DE7670" w:rsidP="00DE7670">
      <w:pPr>
        <w:pStyle w:val="List"/>
      </w:pPr>
      <w:r>
        <w:t>Overbearing</w:t>
      </w:r>
    </w:p>
    <w:p w14:paraId="4C26EB2C" w14:textId="77777777" w:rsidR="00DE7670" w:rsidRDefault="00DE7670" w:rsidP="00DE7670">
      <w:pPr>
        <w:pStyle w:val="ListNumber"/>
        <w:rPr>
          <w:noProof/>
        </w:rPr>
      </w:pPr>
      <w:r>
        <w:rPr>
          <w:noProof/>
        </w:rPr>
        <w:t>How easy was it to complete the quest?</w:t>
      </w:r>
    </w:p>
    <w:p w14:paraId="0C18C37D" w14:textId="77777777" w:rsidR="00DE7670" w:rsidRDefault="00DE7670" w:rsidP="00DE7670">
      <w:pPr>
        <w:pStyle w:val="List"/>
      </w:pPr>
      <w:r>
        <w:t>Very Easy</w:t>
      </w:r>
    </w:p>
    <w:p w14:paraId="2D105758" w14:textId="77777777" w:rsidR="00DE7670" w:rsidRPr="00EC5D3B" w:rsidRDefault="00DE7670" w:rsidP="00DE7670">
      <w:pPr>
        <w:pStyle w:val="List"/>
        <w:rPr>
          <w:b/>
          <w:i/>
        </w:rPr>
      </w:pPr>
      <w:r w:rsidRPr="00EC5D3B">
        <w:rPr>
          <w:b/>
          <w:i/>
        </w:rPr>
        <w:t>Easy</w:t>
      </w:r>
    </w:p>
    <w:p w14:paraId="66F3A900" w14:textId="77777777" w:rsidR="00DE7670" w:rsidRDefault="00DE7670" w:rsidP="00DE7670">
      <w:pPr>
        <w:pStyle w:val="List"/>
      </w:pPr>
      <w:r>
        <w:t>Normal</w:t>
      </w:r>
    </w:p>
    <w:p w14:paraId="2CA763A1" w14:textId="77777777" w:rsidR="00DE7670" w:rsidRDefault="00DE7670" w:rsidP="00DE7670">
      <w:pPr>
        <w:pStyle w:val="List"/>
      </w:pPr>
      <w:r>
        <w:t>Hard</w:t>
      </w:r>
    </w:p>
    <w:p w14:paraId="2CA5F048" w14:textId="77777777" w:rsidR="00DE7670" w:rsidRDefault="00DE7670" w:rsidP="00DE7670">
      <w:pPr>
        <w:pStyle w:val="List"/>
      </w:pPr>
      <w:r>
        <w:t>Very Hard</w:t>
      </w:r>
    </w:p>
    <w:p w14:paraId="74FFB6FF" w14:textId="77777777" w:rsidR="00DE7670" w:rsidRDefault="00DE7670" w:rsidP="00DE7670">
      <w:pPr>
        <w:pStyle w:val="ListNumber"/>
        <w:rPr>
          <w:noProof/>
        </w:rPr>
      </w:pPr>
      <w:r>
        <w:rPr>
          <w:noProof/>
        </w:rPr>
        <w:t>Would a game full of small quests like this be fun in your opinion?</w:t>
      </w:r>
    </w:p>
    <w:p w14:paraId="111C415C" w14:textId="77777777" w:rsidR="00DE7670" w:rsidRPr="006E5AEC" w:rsidRDefault="00DE7670" w:rsidP="00DE7670">
      <w:pPr>
        <w:pStyle w:val="List"/>
        <w:rPr>
          <w:b/>
          <w:i/>
        </w:rPr>
      </w:pPr>
      <w:r w:rsidRPr="006E5AEC">
        <w:rPr>
          <w:b/>
          <w:i/>
        </w:rPr>
        <w:t>Yes</w:t>
      </w:r>
    </w:p>
    <w:p w14:paraId="04042F7B" w14:textId="77777777" w:rsidR="00DE7670" w:rsidRDefault="00DE7670" w:rsidP="00DE7670">
      <w:pPr>
        <w:pStyle w:val="List"/>
      </w:pPr>
      <w:r>
        <w:t>Maybe</w:t>
      </w:r>
    </w:p>
    <w:p w14:paraId="2F9E38FB" w14:textId="77777777" w:rsidR="00DE7670" w:rsidRDefault="00DE7670" w:rsidP="00DE7670">
      <w:pPr>
        <w:pStyle w:val="List"/>
      </w:pPr>
      <w:r>
        <w:t>No</w:t>
      </w:r>
    </w:p>
    <w:p w14:paraId="63FCD0F8" w14:textId="77777777" w:rsidR="00DE7670" w:rsidRDefault="00DE7670" w:rsidP="00DE7670">
      <w:pPr>
        <w:pStyle w:val="List"/>
        <w:numPr>
          <w:ilvl w:val="0"/>
          <w:numId w:val="0"/>
        </w:numPr>
        <w:ind w:left="864" w:hanging="432"/>
      </w:pPr>
    </w:p>
    <w:p w14:paraId="74E9A77C" w14:textId="77777777" w:rsidR="00DE7670" w:rsidRDefault="00DE7670" w:rsidP="00DE7670">
      <w:pPr>
        <w:pStyle w:val="List"/>
        <w:numPr>
          <w:ilvl w:val="0"/>
          <w:numId w:val="0"/>
        </w:numPr>
        <w:ind w:left="864" w:hanging="432"/>
        <w:jc w:val="center"/>
      </w:pPr>
    </w:p>
    <w:p w14:paraId="42CB47BE" w14:textId="77777777" w:rsidR="00DE7670" w:rsidRDefault="00DE7670" w:rsidP="00DE7670">
      <w:pPr>
        <w:pStyle w:val="ListNumber"/>
        <w:rPr>
          <w:noProof/>
        </w:rPr>
      </w:pPr>
      <w:r>
        <w:rPr>
          <w:noProof/>
        </w:rPr>
        <w:lastRenderedPageBreak/>
        <w:t>Do small dialogs meet your need in explinaing the narative of the quest?</w:t>
      </w:r>
    </w:p>
    <w:p w14:paraId="0B8C1C11" w14:textId="77777777" w:rsidR="00DE7670" w:rsidRPr="00F62D97" w:rsidRDefault="00DE7670" w:rsidP="00DE7670">
      <w:pPr>
        <w:pStyle w:val="List"/>
        <w:rPr>
          <w:b/>
          <w:i/>
        </w:rPr>
      </w:pPr>
      <w:r w:rsidRPr="00F62D97">
        <w:rPr>
          <w:b/>
          <w:i/>
        </w:rPr>
        <w:t>Yes</w:t>
      </w:r>
    </w:p>
    <w:p w14:paraId="191D7C10" w14:textId="77777777" w:rsidR="00DE7670" w:rsidRDefault="00DE7670" w:rsidP="00DE7670">
      <w:pPr>
        <w:pStyle w:val="List"/>
      </w:pPr>
      <w:r>
        <w:t>No</w:t>
      </w:r>
    </w:p>
    <w:p w14:paraId="1B2D3B05" w14:textId="77777777" w:rsidR="00DE7670" w:rsidRDefault="00DE7670" w:rsidP="00DE7670">
      <w:pPr>
        <w:pStyle w:val="ListNumber"/>
        <w:rPr>
          <w:noProof/>
        </w:rPr>
      </w:pPr>
      <w:r>
        <w:rPr>
          <w:noProof/>
        </w:rPr>
        <w:t>Was the user interface intrusive?</w:t>
      </w:r>
    </w:p>
    <w:p w14:paraId="313DF40D" w14:textId="77777777" w:rsidR="00DE7670" w:rsidRPr="00B20248" w:rsidRDefault="00DE7670" w:rsidP="00DE7670">
      <w:pPr>
        <w:pStyle w:val="List"/>
      </w:pPr>
      <w:r w:rsidRPr="00B20248">
        <w:t>Yes</w:t>
      </w:r>
    </w:p>
    <w:p w14:paraId="30C86A45" w14:textId="77777777" w:rsidR="00DE7670" w:rsidRPr="000676B6" w:rsidRDefault="00DE7670" w:rsidP="00DE7670">
      <w:pPr>
        <w:pStyle w:val="List"/>
        <w:rPr>
          <w:b/>
          <w:i/>
        </w:rPr>
      </w:pPr>
      <w:r w:rsidRPr="000676B6">
        <w:rPr>
          <w:b/>
          <w:i/>
        </w:rPr>
        <w:t>No</w:t>
      </w:r>
    </w:p>
    <w:p w14:paraId="13A1A0DA" w14:textId="77777777" w:rsidR="00DE7670" w:rsidRDefault="00DE7670" w:rsidP="00DE7670">
      <w:pPr>
        <w:pStyle w:val="ListNumber"/>
        <w:rPr>
          <w:noProof/>
        </w:rPr>
      </w:pPr>
      <w:r>
        <w:rPr>
          <w:noProof/>
        </w:rPr>
        <w:t>Would you agree that the enemies were easy to defeat?</w:t>
      </w:r>
    </w:p>
    <w:p w14:paraId="3AA47F1F" w14:textId="77777777" w:rsidR="00DE7670" w:rsidRDefault="00DE7670" w:rsidP="00DE7670">
      <w:pPr>
        <w:pStyle w:val="List"/>
      </w:pPr>
      <w:r>
        <w:t>Strongly Agree</w:t>
      </w:r>
    </w:p>
    <w:p w14:paraId="53AD9D61" w14:textId="77777777" w:rsidR="00DE7670" w:rsidRPr="00955497" w:rsidRDefault="00DE7670" w:rsidP="00DE7670">
      <w:pPr>
        <w:pStyle w:val="List"/>
        <w:rPr>
          <w:b/>
          <w:i/>
        </w:rPr>
      </w:pPr>
      <w:r w:rsidRPr="00955497">
        <w:rPr>
          <w:b/>
          <w:i/>
        </w:rPr>
        <w:t>Agree</w:t>
      </w:r>
    </w:p>
    <w:p w14:paraId="467B7944" w14:textId="77777777" w:rsidR="00DE7670" w:rsidRDefault="00DE7670" w:rsidP="00DE7670">
      <w:pPr>
        <w:pStyle w:val="List"/>
      </w:pPr>
      <w:r>
        <w:t>Neither Agree nor Disagree</w:t>
      </w:r>
    </w:p>
    <w:p w14:paraId="09E7F62E" w14:textId="77777777" w:rsidR="00DE7670" w:rsidRDefault="00DE7670" w:rsidP="00DE7670">
      <w:pPr>
        <w:pStyle w:val="List"/>
      </w:pPr>
      <w:r>
        <w:t>Disagree</w:t>
      </w:r>
    </w:p>
    <w:p w14:paraId="22DBF956" w14:textId="77777777" w:rsidR="00DE7670" w:rsidRDefault="00DE7670" w:rsidP="00DE7670">
      <w:pPr>
        <w:pStyle w:val="List"/>
      </w:pPr>
      <w:r>
        <w:t>Strongly Disagree</w:t>
      </w:r>
    </w:p>
    <w:p w14:paraId="6BF91BAD" w14:textId="77777777" w:rsidR="00DE7670" w:rsidRDefault="00DE7670" w:rsidP="00DE7670">
      <w:pPr>
        <w:pStyle w:val="ListNumber"/>
        <w:rPr>
          <w:noProof/>
        </w:rPr>
      </w:pPr>
      <w:r>
        <w:rPr>
          <w:noProof/>
        </w:rPr>
        <w:t xml:space="preserve">How easy was it to detect clues at the campsite? </w:t>
      </w:r>
    </w:p>
    <w:p w14:paraId="4EA7A7F8" w14:textId="77777777" w:rsidR="00DE7670" w:rsidRDefault="00DE7670" w:rsidP="00DE7670">
      <w:pPr>
        <w:pStyle w:val="List"/>
      </w:pPr>
      <w:r>
        <w:t>Very Easy</w:t>
      </w:r>
    </w:p>
    <w:p w14:paraId="10E3B322" w14:textId="77777777" w:rsidR="00DE7670" w:rsidRDefault="00DE7670" w:rsidP="00DE7670">
      <w:pPr>
        <w:pStyle w:val="List"/>
      </w:pPr>
      <w:r>
        <w:t>Easy</w:t>
      </w:r>
    </w:p>
    <w:p w14:paraId="0A5BD142" w14:textId="77777777" w:rsidR="00DE7670" w:rsidRPr="009D04FC" w:rsidRDefault="00DE7670" w:rsidP="00DE7670">
      <w:pPr>
        <w:pStyle w:val="List"/>
        <w:rPr>
          <w:b/>
          <w:i/>
        </w:rPr>
      </w:pPr>
      <w:r w:rsidRPr="009D04FC">
        <w:rPr>
          <w:b/>
          <w:i/>
        </w:rPr>
        <w:t>Normal</w:t>
      </w:r>
    </w:p>
    <w:p w14:paraId="7F778366" w14:textId="77777777" w:rsidR="00DE7670" w:rsidRDefault="00DE7670" w:rsidP="00DE7670">
      <w:pPr>
        <w:pStyle w:val="List"/>
      </w:pPr>
      <w:r>
        <w:t>Hard</w:t>
      </w:r>
    </w:p>
    <w:p w14:paraId="26F8E9A0" w14:textId="77777777" w:rsidR="00DE7670" w:rsidRDefault="00DE7670" w:rsidP="00DE7670">
      <w:pPr>
        <w:pStyle w:val="List"/>
      </w:pPr>
      <w:r>
        <w:t>Impossible</w:t>
      </w:r>
    </w:p>
    <w:p w14:paraId="3627657C" w14:textId="77777777" w:rsidR="00DE7670" w:rsidRDefault="00DE7670" w:rsidP="00DE7670">
      <w:pPr>
        <w:pStyle w:val="ListNumber"/>
        <w:rPr>
          <w:noProof/>
        </w:rPr>
      </w:pPr>
      <w:r>
        <w:rPr>
          <w:noProof/>
        </w:rPr>
        <w:t>Would you agree that the music was vital to the level?</w:t>
      </w:r>
    </w:p>
    <w:p w14:paraId="206D0F07" w14:textId="77777777" w:rsidR="00DE7670" w:rsidRPr="006E258D" w:rsidRDefault="00DE7670" w:rsidP="00DE7670">
      <w:pPr>
        <w:pStyle w:val="List"/>
        <w:rPr>
          <w:b/>
          <w:i/>
        </w:rPr>
      </w:pPr>
      <w:r w:rsidRPr="006E258D">
        <w:rPr>
          <w:b/>
          <w:i/>
        </w:rPr>
        <w:t>Strongly Agree</w:t>
      </w:r>
    </w:p>
    <w:p w14:paraId="12E6563D" w14:textId="77777777" w:rsidR="00DE7670" w:rsidRDefault="00DE7670" w:rsidP="00DE7670">
      <w:pPr>
        <w:pStyle w:val="List"/>
      </w:pPr>
      <w:r>
        <w:t>Agree</w:t>
      </w:r>
    </w:p>
    <w:p w14:paraId="29871BB5" w14:textId="77777777" w:rsidR="00DE7670" w:rsidRDefault="00DE7670" w:rsidP="00DE7670">
      <w:pPr>
        <w:pStyle w:val="List"/>
      </w:pPr>
      <w:r>
        <w:t>Neither Agree nor Disagree</w:t>
      </w:r>
    </w:p>
    <w:p w14:paraId="3F3EB569" w14:textId="77777777" w:rsidR="00DE7670" w:rsidRDefault="00DE7670" w:rsidP="00DE7670">
      <w:pPr>
        <w:pStyle w:val="List"/>
      </w:pPr>
      <w:r>
        <w:t>Disagree</w:t>
      </w:r>
    </w:p>
    <w:p w14:paraId="63C261FF" w14:textId="77777777" w:rsidR="00DE7670" w:rsidRDefault="00DE7670" w:rsidP="00DE7670">
      <w:pPr>
        <w:pStyle w:val="List"/>
      </w:pPr>
      <w:r>
        <w:t>Strongly Disagree</w:t>
      </w:r>
    </w:p>
    <w:p w14:paraId="33366035" w14:textId="77777777" w:rsidR="00DE7670" w:rsidRDefault="00DE7670" w:rsidP="00DE7670">
      <w:pPr>
        <w:pStyle w:val="ListNumber"/>
        <w:rPr>
          <w:noProof/>
        </w:rPr>
      </w:pPr>
      <w:r>
        <w:rPr>
          <w:noProof/>
        </w:rPr>
        <w:t>Would you agree that lighting was vital to the level?</w:t>
      </w:r>
    </w:p>
    <w:p w14:paraId="4815B2A9" w14:textId="77777777" w:rsidR="00DE7670" w:rsidRPr="003D4052" w:rsidRDefault="00DE7670" w:rsidP="00DE7670">
      <w:pPr>
        <w:pStyle w:val="List"/>
        <w:rPr>
          <w:b/>
          <w:i/>
        </w:rPr>
      </w:pPr>
      <w:r w:rsidRPr="003D4052">
        <w:rPr>
          <w:b/>
          <w:i/>
        </w:rPr>
        <w:t>Strongly Agree</w:t>
      </w:r>
    </w:p>
    <w:p w14:paraId="0373DC55" w14:textId="77777777" w:rsidR="00DE7670" w:rsidRDefault="00DE7670" w:rsidP="00DE7670">
      <w:pPr>
        <w:pStyle w:val="List"/>
      </w:pPr>
      <w:r>
        <w:t>Agree</w:t>
      </w:r>
    </w:p>
    <w:p w14:paraId="0ED861AE" w14:textId="77777777" w:rsidR="00DE7670" w:rsidRDefault="00DE7670" w:rsidP="00DE7670">
      <w:pPr>
        <w:pStyle w:val="List"/>
      </w:pPr>
      <w:r>
        <w:t>Neither Agree nor Disagree</w:t>
      </w:r>
    </w:p>
    <w:p w14:paraId="1E27F78D" w14:textId="77777777" w:rsidR="00DE7670" w:rsidRDefault="00DE7670" w:rsidP="00DE7670">
      <w:pPr>
        <w:pStyle w:val="List"/>
      </w:pPr>
      <w:r>
        <w:t>Disagree</w:t>
      </w:r>
    </w:p>
    <w:p w14:paraId="7E509D8F" w14:textId="77777777" w:rsidR="00DE7670" w:rsidRDefault="00DE7670" w:rsidP="00DE7670">
      <w:pPr>
        <w:pStyle w:val="List"/>
      </w:pPr>
      <w:r>
        <w:t>Strongly Disagree</w:t>
      </w:r>
    </w:p>
    <w:p w14:paraId="74B5B78D" w14:textId="77777777" w:rsidR="00DE7670" w:rsidRDefault="00DE7670" w:rsidP="00DE7670">
      <w:pPr>
        <w:pStyle w:val="ListNumber"/>
        <w:rPr>
          <w:noProof/>
        </w:rPr>
      </w:pPr>
      <w:r>
        <w:rPr>
          <w:noProof/>
        </w:rPr>
        <w:lastRenderedPageBreak/>
        <w:t>What do you think about the setting and environment?</w:t>
      </w:r>
    </w:p>
    <w:p w14:paraId="7A4F91DB" w14:textId="17174659" w:rsidR="00DE7670" w:rsidRDefault="00DE7670" w:rsidP="00DE7670">
      <w:pPr>
        <w:pStyle w:val="ListNumber"/>
        <w:numPr>
          <w:ilvl w:val="0"/>
          <w:numId w:val="0"/>
        </w:numPr>
        <w:ind w:left="432" w:hanging="432"/>
        <w:rPr>
          <w:noProof/>
        </w:rPr>
      </w:pPr>
    </w:p>
    <w:p w14:paraId="72F2921B" w14:textId="30C490A8" w:rsidR="00BE0BE7" w:rsidRPr="00BE0BE7" w:rsidRDefault="00BE0BE7" w:rsidP="00DE7670">
      <w:pPr>
        <w:pStyle w:val="ListNumber"/>
        <w:numPr>
          <w:ilvl w:val="0"/>
          <w:numId w:val="0"/>
        </w:numPr>
        <w:ind w:left="432" w:hanging="432"/>
        <w:rPr>
          <w:noProof/>
          <w:color w:val="auto"/>
        </w:rPr>
      </w:pPr>
      <w:r w:rsidRPr="00BE0BE7">
        <w:rPr>
          <w:noProof/>
          <w:color w:val="auto"/>
        </w:rPr>
        <w:t>Great for an adventure game</w:t>
      </w:r>
    </w:p>
    <w:p w14:paraId="599B85A7" w14:textId="77777777" w:rsidR="00DE7670" w:rsidRDefault="00DE7670" w:rsidP="00DE7670">
      <w:pPr>
        <w:pStyle w:val="ListNumber"/>
        <w:numPr>
          <w:ilvl w:val="0"/>
          <w:numId w:val="0"/>
        </w:numPr>
        <w:ind w:left="432" w:hanging="432"/>
        <w:rPr>
          <w:noProof/>
        </w:rPr>
      </w:pPr>
    </w:p>
    <w:p w14:paraId="3E6344B0" w14:textId="77777777" w:rsidR="00DE7670" w:rsidRDefault="00DE7670" w:rsidP="00DE7670">
      <w:pPr>
        <w:pStyle w:val="ListNumber"/>
        <w:numPr>
          <w:ilvl w:val="0"/>
          <w:numId w:val="0"/>
        </w:numPr>
        <w:ind w:left="432" w:hanging="432"/>
        <w:rPr>
          <w:noProof/>
        </w:rPr>
      </w:pPr>
    </w:p>
    <w:p w14:paraId="014EF8CC" w14:textId="77777777" w:rsidR="00DE7670" w:rsidRDefault="00DE7670" w:rsidP="00DE7670">
      <w:pPr>
        <w:pStyle w:val="ListNumber"/>
        <w:numPr>
          <w:ilvl w:val="0"/>
          <w:numId w:val="0"/>
        </w:numPr>
        <w:ind w:left="432" w:hanging="432"/>
        <w:rPr>
          <w:noProof/>
        </w:rPr>
      </w:pPr>
    </w:p>
    <w:p w14:paraId="4DAB49F4" w14:textId="77777777" w:rsidR="00DE7670" w:rsidRDefault="00DE7670" w:rsidP="00DE7670">
      <w:pPr>
        <w:pStyle w:val="ListNumber"/>
        <w:numPr>
          <w:ilvl w:val="0"/>
          <w:numId w:val="0"/>
        </w:numPr>
        <w:ind w:left="432" w:hanging="432"/>
        <w:rPr>
          <w:noProof/>
        </w:rPr>
      </w:pPr>
    </w:p>
    <w:p w14:paraId="3F40F70D" w14:textId="77777777" w:rsidR="00DE7670" w:rsidRDefault="00DE7670" w:rsidP="00DE7670">
      <w:pPr>
        <w:pStyle w:val="ListNumber"/>
        <w:rPr>
          <w:noProof/>
        </w:rPr>
      </w:pPr>
      <w:r>
        <w:rPr>
          <w:noProof/>
        </w:rPr>
        <w:t>Do you like the control system? Give your thoughts.</w:t>
      </w:r>
    </w:p>
    <w:p w14:paraId="3A5271C2" w14:textId="77777777" w:rsidR="00DE7670" w:rsidRDefault="00DE7670" w:rsidP="00DE7670">
      <w:pPr>
        <w:pStyle w:val="ListNumber"/>
        <w:numPr>
          <w:ilvl w:val="0"/>
          <w:numId w:val="0"/>
        </w:numPr>
        <w:ind w:left="432" w:hanging="432"/>
        <w:rPr>
          <w:noProof/>
        </w:rPr>
      </w:pPr>
    </w:p>
    <w:p w14:paraId="07E2F69F" w14:textId="4A1806F2" w:rsidR="00DE7670" w:rsidRPr="00BE0BE7" w:rsidRDefault="00BE0BE7" w:rsidP="00DE7670">
      <w:pPr>
        <w:pStyle w:val="ListNumber"/>
        <w:numPr>
          <w:ilvl w:val="0"/>
          <w:numId w:val="0"/>
        </w:numPr>
        <w:ind w:left="432" w:hanging="432"/>
        <w:rPr>
          <w:noProof/>
          <w:color w:val="auto"/>
        </w:rPr>
      </w:pPr>
      <w:r>
        <w:rPr>
          <w:noProof/>
          <w:color w:val="auto"/>
        </w:rPr>
        <w:t>Yes, simple, fluid</w:t>
      </w:r>
    </w:p>
    <w:p w14:paraId="291BEEC1" w14:textId="77777777" w:rsidR="00DE7670" w:rsidRDefault="00DE7670" w:rsidP="00DE7670">
      <w:pPr>
        <w:pStyle w:val="ListNumber"/>
        <w:numPr>
          <w:ilvl w:val="0"/>
          <w:numId w:val="0"/>
        </w:numPr>
        <w:ind w:left="432" w:hanging="432"/>
        <w:rPr>
          <w:noProof/>
        </w:rPr>
      </w:pPr>
    </w:p>
    <w:p w14:paraId="2FA33669" w14:textId="77777777" w:rsidR="00DE7670" w:rsidRDefault="00DE7670" w:rsidP="00DE7670">
      <w:pPr>
        <w:pStyle w:val="ListNumber"/>
        <w:numPr>
          <w:ilvl w:val="0"/>
          <w:numId w:val="0"/>
        </w:numPr>
        <w:ind w:left="432" w:hanging="432"/>
        <w:rPr>
          <w:noProof/>
        </w:rPr>
      </w:pPr>
    </w:p>
    <w:p w14:paraId="236B1AE2" w14:textId="77777777" w:rsidR="00DE7670" w:rsidRDefault="00DE7670" w:rsidP="00DE7670">
      <w:pPr>
        <w:pStyle w:val="ListNumber"/>
        <w:numPr>
          <w:ilvl w:val="0"/>
          <w:numId w:val="0"/>
        </w:numPr>
        <w:ind w:left="432" w:hanging="432"/>
        <w:rPr>
          <w:noProof/>
        </w:rPr>
      </w:pPr>
    </w:p>
    <w:p w14:paraId="5EF3278B" w14:textId="77777777" w:rsidR="00DE7670" w:rsidRDefault="00DE7670" w:rsidP="00DE7670">
      <w:pPr>
        <w:pStyle w:val="ListNumber"/>
        <w:rPr>
          <w:noProof/>
        </w:rPr>
      </w:pPr>
      <w:r>
        <w:rPr>
          <w:noProof/>
        </w:rPr>
        <w:t>What is the biggest success of the level in your opinion?</w:t>
      </w:r>
    </w:p>
    <w:p w14:paraId="3140D85D" w14:textId="77777777" w:rsidR="00DE7670" w:rsidRDefault="00DE7670" w:rsidP="00DE7670">
      <w:pPr>
        <w:pStyle w:val="ListNumber"/>
        <w:numPr>
          <w:ilvl w:val="0"/>
          <w:numId w:val="0"/>
        </w:numPr>
        <w:ind w:left="432" w:hanging="432"/>
        <w:rPr>
          <w:noProof/>
        </w:rPr>
      </w:pPr>
    </w:p>
    <w:p w14:paraId="1FB92B99" w14:textId="5B45004D" w:rsidR="00DE7670" w:rsidRPr="00BE0BE7" w:rsidRDefault="00BE0BE7" w:rsidP="00DE7670">
      <w:pPr>
        <w:pStyle w:val="ListNumber"/>
        <w:numPr>
          <w:ilvl w:val="0"/>
          <w:numId w:val="0"/>
        </w:numPr>
        <w:ind w:left="432" w:hanging="432"/>
        <w:rPr>
          <w:noProof/>
          <w:color w:val="auto"/>
        </w:rPr>
      </w:pPr>
      <w:r>
        <w:rPr>
          <w:noProof/>
          <w:color w:val="auto"/>
        </w:rPr>
        <w:t>Story, s</w:t>
      </w:r>
      <w:r w:rsidRPr="00BE0BE7">
        <w:rPr>
          <w:noProof/>
          <w:color w:val="auto"/>
        </w:rPr>
        <w:t>pell system</w:t>
      </w:r>
    </w:p>
    <w:p w14:paraId="1DCA4ED2" w14:textId="77777777" w:rsidR="00DE7670" w:rsidRDefault="00DE7670" w:rsidP="00DE7670">
      <w:pPr>
        <w:pStyle w:val="ListNumber"/>
        <w:numPr>
          <w:ilvl w:val="0"/>
          <w:numId w:val="0"/>
        </w:numPr>
        <w:ind w:left="432" w:hanging="432"/>
        <w:rPr>
          <w:noProof/>
        </w:rPr>
      </w:pPr>
    </w:p>
    <w:p w14:paraId="753E97A4" w14:textId="77777777" w:rsidR="00DE7670" w:rsidRDefault="00DE7670" w:rsidP="00DE7670">
      <w:pPr>
        <w:pStyle w:val="ListNumber"/>
        <w:numPr>
          <w:ilvl w:val="0"/>
          <w:numId w:val="0"/>
        </w:numPr>
        <w:ind w:left="432" w:hanging="432"/>
        <w:rPr>
          <w:noProof/>
        </w:rPr>
      </w:pPr>
    </w:p>
    <w:p w14:paraId="7D4C681C" w14:textId="77777777" w:rsidR="00DE7670" w:rsidRDefault="00DE7670" w:rsidP="00DE7670">
      <w:pPr>
        <w:pStyle w:val="ListNumber"/>
        <w:numPr>
          <w:ilvl w:val="0"/>
          <w:numId w:val="0"/>
        </w:numPr>
        <w:ind w:left="432" w:hanging="432"/>
        <w:rPr>
          <w:noProof/>
        </w:rPr>
      </w:pPr>
    </w:p>
    <w:p w14:paraId="7742EBFC" w14:textId="77777777" w:rsidR="00DE7670" w:rsidRDefault="00DE7670" w:rsidP="00DE7670">
      <w:pPr>
        <w:pStyle w:val="ListNumber"/>
        <w:rPr>
          <w:noProof/>
        </w:rPr>
      </w:pPr>
      <w:r>
        <w:rPr>
          <w:noProof/>
        </w:rPr>
        <w:t>What is the biggest issue of the level in your opinion?</w:t>
      </w:r>
    </w:p>
    <w:p w14:paraId="5D641F73" w14:textId="77777777" w:rsidR="00DE7670" w:rsidRDefault="00DE7670" w:rsidP="00DE7670">
      <w:pPr>
        <w:pStyle w:val="ListNumber"/>
        <w:numPr>
          <w:ilvl w:val="0"/>
          <w:numId w:val="0"/>
        </w:numPr>
        <w:ind w:left="432" w:hanging="432"/>
        <w:rPr>
          <w:noProof/>
        </w:rPr>
      </w:pPr>
    </w:p>
    <w:p w14:paraId="6517772F" w14:textId="6EE820C9" w:rsidR="00DE7670" w:rsidRPr="00BE0BE7" w:rsidRDefault="00BE0BE7" w:rsidP="00DE7670">
      <w:pPr>
        <w:pStyle w:val="ListNumber"/>
        <w:numPr>
          <w:ilvl w:val="0"/>
          <w:numId w:val="0"/>
        </w:numPr>
        <w:ind w:left="432" w:hanging="432"/>
        <w:rPr>
          <w:noProof/>
          <w:color w:val="auto"/>
        </w:rPr>
      </w:pPr>
      <w:r w:rsidRPr="00BE0BE7">
        <w:rPr>
          <w:noProof/>
          <w:color w:val="auto"/>
        </w:rPr>
        <w:t>Couldn’t think of one</w:t>
      </w:r>
    </w:p>
    <w:p w14:paraId="5044424E" w14:textId="77777777" w:rsidR="00DE7670" w:rsidRDefault="00DE7670" w:rsidP="00DE7670">
      <w:pPr>
        <w:pStyle w:val="ListNumber"/>
        <w:numPr>
          <w:ilvl w:val="0"/>
          <w:numId w:val="0"/>
        </w:numPr>
        <w:ind w:left="432" w:hanging="432"/>
        <w:rPr>
          <w:noProof/>
        </w:rPr>
      </w:pPr>
    </w:p>
    <w:p w14:paraId="65B08A51" w14:textId="77777777" w:rsidR="00DE7670" w:rsidRDefault="00DE7670" w:rsidP="00DE7670">
      <w:pPr>
        <w:pStyle w:val="ListNumber"/>
        <w:numPr>
          <w:ilvl w:val="0"/>
          <w:numId w:val="0"/>
        </w:numPr>
        <w:ind w:left="432" w:hanging="432"/>
        <w:rPr>
          <w:noProof/>
        </w:rPr>
      </w:pPr>
    </w:p>
    <w:p w14:paraId="40B7396A" w14:textId="77777777" w:rsidR="00DE7670" w:rsidRDefault="00DE7670" w:rsidP="00DE7670">
      <w:pPr>
        <w:pStyle w:val="ListNumber"/>
        <w:numPr>
          <w:ilvl w:val="0"/>
          <w:numId w:val="0"/>
        </w:numPr>
        <w:ind w:left="432" w:hanging="432"/>
        <w:rPr>
          <w:noProof/>
        </w:rPr>
      </w:pPr>
    </w:p>
    <w:p w14:paraId="5022783D" w14:textId="77777777" w:rsidR="00DE7670" w:rsidRDefault="00DE7670" w:rsidP="00DE7670">
      <w:pPr>
        <w:pStyle w:val="ListNumber"/>
        <w:rPr>
          <w:noProof/>
        </w:rPr>
      </w:pPr>
      <w:r>
        <w:rPr>
          <w:noProof/>
        </w:rPr>
        <w:t>Please write any additional opinions you have.</w:t>
      </w:r>
    </w:p>
    <w:p w14:paraId="712682D8" w14:textId="79E9643B" w:rsidR="00DE7670" w:rsidRPr="00BE0BE7" w:rsidRDefault="00BE0BE7" w:rsidP="00DE7670">
      <w:pPr>
        <w:rPr>
          <w:color w:val="auto"/>
        </w:rPr>
      </w:pPr>
      <w:r w:rsidRPr="00BE0BE7">
        <w:rPr>
          <w:color w:val="auto"/>
        </w:rPr>
        <w:t>None</w:t>
      </w:r>
    </w:p>
    <w:p w14:paraId="219398C7" w14:textId="12C86B55" w:rsidR="00DE7670" w:rsidRDefault="00DE7670" w:rsidP="00DE7670"/>
    <w:p w14:paraId="2DCA446B" w14:textId="65D37EC6" w:rsidR="00DE7670" w:rsidRDefault="00DE7670" w:rsidP="00DE7670"/>
    <w:p w14:paraId="7DB35522" w14:textId="4340D037" w:rsidR="00DE7670" w:rsidRDefault="00DE7670" w:rsidP="00DE7670"/>
    <w:p w14:paraId="2880B934" w14:textId="286104AB" w:rsidR="00DE7670" w:rsidRDefault="00DE7670" w:rsidP="00DE7670"/>
    <w:p w14:paraId="2CFCCC52" w14:textId="6678F455" w:rsidR="00DE7670" w:rsidRDefault="00DE7670" w:rsidP="00DE7670"/>
    <w:p w14:paraId="49424B0D" w14:textId="57666028" w:rsidR="00DE7670" w:rsidRDefault="00DE7670" w:rsidP="00DE7670"/>
    <w:p w14:paraId="0D83D3A6" w14:textId="420A0101" w:rsidR="00DE7670" w:rsidRDefault="00DE7670" w:rsidP="00DE7670"/>
    <w:p w14:paraId="14D56D8A" w14:textId="7131CC37" w:rsidR="00DE7670" w:rsidRDefault="00DE7670" w:rsidP="00DE7670"/>
    <w:p w14:paraId="1E744FC5" w14:textId="698FA329" w:rsidR="00DE7670" w:rsidRDefault="00DE7670" w:rsidP="00DE7670"/>
    <w:p w14:paraId="46735A00" w14:textId="0DB17C50" w:rsidR="00DE7670" w:rsidRDefault="00DE7670" w:rsidP="00DE7670"/>
    <w:p w14:paraId="5CFFBEE6" w14:textId="58F40A02"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66432" behindDoc="1" locked="0" layoutInCell="1" allowOverlap="1" wp14:anchorId="7CB3C850" wp14:editId="1818A95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5" name="Picture 5"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479184253"/>
      <w:r w:rsidRPr="00DE7670">
        <w:rPr>
          <w:rStyle w:val="Heading1Char"/>
        </w:rPr>
        <w:t xml:space="preserve">Appendix </w:t>
      </w:r>
      <w:r w:rsidR="002A047B">
        <w:rPr>
          <w:rStyle w:val="Heading1Char"/>
        </w:rPr>
        <w:t>4</w:t>
      </w:r>
      <w:r w:rsidRPr="00DE7670">
        <w:rPr>
          <w:rStyle w:val="Heading1Char"/>
        </w:rPr>
        <w:t xml:space="preserve"> - Level Design Survey </w:t>
      </w:r>
      <w:r w:rsidR="002A047B">
        <w:rPr>
          <w:rStyle w:val="Heading1Char"/>
        </w:rPr>
        <w:t>4</w:t>
      </w:r>
      <w:bookmarkEnd w:id="19"/>
      <w:r w:rsidRPr="00860A5C">
        <w:rPr>
          <w:sz w:val="40"/>
        </w:rPr>
        <w:t xml:space="preserve">    </w:t>
      </w:r>
      <w:r w:rsidRPr="00EA51AC">
        <w:rPr>
          <w:color w:val="auto"/>
          <w:sz w:val="20"/>
        </w:rPr>
        <w:t>Name:</w:t>
      </w:r>
      <w:r w:rsidR="00105472">
        <w:rPr>
          <w:color w:val="auto"/>
          <w:sz w:val="20"/>
        </w:rPr>
        <w:t xml:space="preserve"> </w:t>
      </w:r>
      <w:r w:rsidR="00105472" w:rsidRPr="00105472">
        <w:rPr>
          <w:b/>
          <w:i/>
          <w:color w:val="auto"/>
          <w:sz w:val="20"/>
        </w:rPr>
        <w:t>Dylan Johnston</w:t>
      </w:r>
      <w:r w:rsidRPr="00EA51AC">
        <w:rPr>
          <w:color w:val="auto"/>
          <w:sz w:val="20"/>
        </w:rPr>
        <w:t xml:space="preserve"> </w:t>
      </w:r>
    </w:p>
    <w:p w14:paraId="5A4B6794" w14:textId="77777777" w:rsidR="00DE7670" w:rsidRDefault="00DE7670" w:rsidP="002A047B">
      <w:pPr>
        <w:pStyle w:val="ListNumber"/>
        <w:numPr>
          <w:ilvl w:val="0"/>
          <w:numId w:val="37"/>
        </w:numPr>
        <w:rPr>
          <w:noProof/>
        </w:rPr>
      </w:pPr>
      <w:r>
        <w:rPr>
          <w:noProof/>
        </w:rPr>
        <w:t>Would you agree that the enviornment was immersive?</w:t>
      </w:r>
    </w:p>
    <w:p w14:paraId="19D1736E" w14:textId="77777777" w:rsidR="00DE7670" w:rsidRDefault="00DE7670" w:rsidP="00DE7670">
      <w:pPr>
        <w:pStyle w:val="List"/>
      </w:pPr>
      <w:r>
        <w:t>Strongly Agree</w:t>
      </w:r>
    </w:p>
    <w:p w14:paraId="13461490" w14:textId="77777777" w:rsidR="00DE7670" w:rsidRPr="00CE52E6" w:rsidRDefault="00DE7670" w:rsidP="00DE7670">
      <w:pPr>
        <w:pStyle w:val="List"/>
        <w:rPr>
          <w:b/>
          <w:i/>
        </w:rPr>
      </w:pPr>
      <w:r w:rsidRPr="00CE52E6">
        <w:rPr>
          <w:b/>
          <w:i/>
        </w:rPr>
        <w:t>Agree</w:t>
      </w:r>
    </w:p>
    <w:p w14:paraId="028F8460" w14:textId="77777777" w:rsidR="00DE7670" w:rsidRDefault="00DE7670" w:rsidP="00DE7670">
      <w:pPr>
        <w:pStyle w:val="List"/>
      </w:pPr>
      <w:r>
        <w:t>Neither Agree nor Disagree</w:t>
      </w:r>
    </w:p>
    <w:p w14:paraId="56D602DB" w14:textId="77777777" w:rsidR="00DE7670" w:rsidRDefault="00DE7670" w:rsidP="00DE7670">
      <w:pPr>
        <w:pStyle w:val="List"/>
      </w:pPr>
      <w:r>
        <w:t>Disagree</w:t>
      </w:r>
    </w:p>
    <w:p w14:paraId="6B387D4D" w14:textId="77777777" w:rsidR="00DE7670" w:rsidRDefault="00DE7670" w:rsidP="00DE7670">
      <w:pPr>
        <w:pStyle w:val="List"/>
      </w:pPr>
      <w:r>
        <w:t>Strongly Disagree</w:t>
      </w:r>
    </w:p>
    <w:p w14:paraId="712BD979" w14:textId="77777777" w:rsidR="00DE7670" w:rsidRDefault="00DE7670" w:rsidP="00DE7670">
      <w:pPr>
        <w:pStyle w:val="ListNumber"/>
        <w:rPr>
          <w:noProof/>
        </w:rPr>
      </w:pPr>
      <w:r>
        <w:rPr>
          <w:noProof/>
        </w:rPr>
        <w:t>What keywords would describe the three-part quest?</w:t>
      </w:r>
    </w:p>
    <w:p w14:paraId="3A42E361" w14:textId="77777777" w:rsidR="00DE7670" w:rsidRDefault="00DE7670" w:rsidP="00DE7670">
      <w:pPr>
        <w:pStyle w:val="List"/>
      </w:pPr>
      <w:r>
        <w:t>Varied</w:t>
      </w:r>
    </w:p>
    <w:p w14:paraId="3319D3C9" w14:textId="77777777" w:rsidR="00DE7670" w:rsidRDefault="00DE7670" w:rsidP="00DE7670">
      <w:pPr>
        <w:pStyle w:val="List"/>
      </w:pPr>
      <w:r>
        <w:t>Exciting</w:t>
      </w:r>
    </w:p>
    <w:p w14:paraId="00DE8DCE" w14:textId="77777777" w:rsidR="00DE7670" w:rsidRPr="003339C6" w:rsidRDefault="00DE7670" w:rsidP="00DE7670">
      <w:pPr>
        <w:pStyle w:val="List"/>
        <w:rPr>
          <w:b/>
          <w:i/>
        </w:rPr>
      </w:pPr>
      <w:r w:rsidRPr="003339C6">
        <w:rPr>
          <w:b/>
          <w:i/>
        </w:rPr>
        <w:t>Story Driven</w:t>
      </w:r>
    </w:p>
    <w:p w14:paraId="74F2CBC2" w14:textId="77777777" w:rsidR="00DE7670" w:rsidRDefault="00DE7670" w:rsidP="00DE7670">
      <w:pPr>
        <w:pStyle w:val="List"/>
      </w:pPr>
      <w:r>
        <w:t>Inconsistent</w:t>
      </w:r>
    </w:p>
    <w:p w14:paraId="217FCCF6" w14:textId="77777777" w:rsidR="00DE7670" w:rsidRDefault="00DE7670" w:rsidP="00DE7670">
      <w:pPr>
        <w:pStyle w:val="List"/>
      </w:pPr>
      <w:r>
        <w:t>Unfocused</w:t>
      </w:r>
    </w:p>
    <w:p w14:paraId="3EE6C592" w14:textId="77777777" w:rsidR="00DE7670" w:rsidRDefault="00DE7670" w:rsidP="00DE7670">
      <w:pPr>
        <w:pStyle w:val="List"/>
      </w:pPr>
      <w:r>
        <w:t>Boring</w:t>
      </w:r>
    </w:p>
    <w:p w14:paraId="36364177" w14:textId="77777777" w:rsidR="00DE7670" w:rsidRPr="005B22A9" w:rsidRDefault="00DE7670" w:rsidP="00DE7670">
      <w:pPr>
        <w:pStyle w:val="List"/>
        <w:rPr>
          <w:b/>
          <w:i/>
        </w:rPr>
      </w:pPr>
      <w:r w:rsidRPr="005B22A9">
        <w:rPr>
          <w:b/>
          <w:i/>
        </w:rPr>
        <w:t>High Quality</w:t>
      </w:r>
    </w:p>
    <w:p w14:paraId="5A7A3A63" w14:textId="77777777" w:rsidR="00DE7670" w:rsidRDefault="00DE7670" w:rsidP="00DE7670">
      <w:pPr>
        <w:pStyle w:val="List"/>
      </w:pPr>
      <w:r>
        <w:t>Low Quality</w:t>
      </w:r>
    </w:p>
    <w:p w14:paraId="1E1EBEBC" w14:textId="77777777" w:rsidR="00DE7670" w:rsidRPr="003E5898" w:rsidRDefault="00DE7670" w:rsidP="00DE7670">
      <w:pPr>
        <w:pStyle w:val="List"/>
        <w:rPr>
          <w:b/>
          <w:i/>
        </w:rPr>
      </w:pPr>
      <w:r w:rsidRPr="003E5898">
        <w:rPr>
          <w:b/>
          <w:i/>
        </w:rPr>
        <w:t>Engaging</w:t>
      </w:r>
    </w:p>
    <w:p w14:paraId="1C87F2D0" w14:textId="77777777" w:rsidR="00DE7670" w:rsidRDefault="00DE7670" w:rsidP="00DE7670">
      <w:pPr>
        <w:pStyle w:val="List"/>
      </w:pPr>
      <w:r>
        <w:t>Dull</w:t>
      </w:r>
    </w:p>
    <w:p w14:paraId="267AD81A" w14:textId="77777777" w:rsidR="00DE7670" w:rsidRDefault="00DE7670" w:rsidP="00DE7670">
      <w:pPr>
        <w:pStyle w:val="List"/>
      </w:pPr>
      <w:r>
        <w:t>Overbearing</w:t>
      </w:r>
    </w:p>
    <w:p w14:paraId="51C11C4F" w14:textId="77777777" w:rsidR="00DE7670" w:rsidRDefault="00DE7670" w:rsidP="00DE7670">
      <w:pPr>
        <w:pStyle w:val="ListNumber"/>
        <w:rPr>
          <w:noProof/>
        </w:rPr>
      </w:pPr>
      <w:r>
        <w:rPr>
          <w:noProof/>
        </w:rPr>
        <w:t>How easy was it to complete the quest?</w:t>
      </w:r>
    </w:p>
    <w:p w14:paraId="7867EBBF" w14:textId="77777777" w:rsidR="00DE7670" w:rsidRDefault="00DE7670" w:rsidP="00DE7670">
      <w:pPr>
        <w:pStyle w:val="List"/>
      </w:pPr>
      <w:r>
        <w:t>Very Easy</w:t>
      </w:r>
    </w:p>
    <w:p w14:paraId="45CBF18D" w14:textId="77777777" w:rsidR="00DE7670" w:rsidRPr="00BA6145" w:rsidRDefault="00DE7670" w:rsidP="00DE7670">
      <w:pPr>
        <w:pStyle w:val="List"/>
        <w:rPr>
          <w:b/>
          <w:i/>
        </w:rPr>
      </w:pPr>
      <w:r w:rsidRPr="00BA6145">
        <w:rPr>
          <w:b/>
          <w:i/>
        </w:rPr>
        <w:t>Easy</w:t>
      </w:r>
    </w:p>
    <w:p w14:paraId="3BFE8F1B" w14:textId="77777777" w:rsidR="00DE7670" w:rsidRDefault="00DE7670" w:rsidP="00DE7670">
      <w:pPr>
        <w:pStyle w:val="List"/>
      </w:pPr>
      <w:r>
        <w:t>Normal</w:t>
      </w:r>
    </w:p>
    <w:p w14:paraId="2FC4D354" w14:textId="77777777" w:rsidR="00DE7670" w:rsidRDefault="00DE7670" w:rsidP="00DE7670">
      <w:pPr>
        <w:pStyle w:val="List"/>
      </w:pPr>
      <w:r>
        <w:t>Hard</w:t>
      </w:r>
    </w:p>
    <w:p w14:paraId="2CEC1329" w14:textId="77777777" w:rsidR="00DE7670" w:rsidRDefault="00DE7670" w:rsidP="00DE7670">
      <w:pPr>
        <w:pStyle w:val="List"/>
      </w:pPr>
      <w:r>
        <w:t>Very Hard</w:t>
      </w:r>
    </w:p>
    <w:p w14:paraId="77A7D6F8" w14:textId="77777777" w:rsidR="00DE7670" w:rsidRDefault="00DE7670" w:rsidP="00DE7670">
      <w:pPr>
        <w:pStyle w:val="ListNumber"/>
        <w:rPr>
          <w:noProof/>
        </w:rPr>
      </w:pPr>
      <w:r>
        <w:rPr>
          <w:noProof/>
        </w:rPr>
        <w:t>Would a game full of small quests like this be fun in your opinion?</w:t>
      </w:r>
    </w:p>
    <w:p w14:paraId="7CEEE871" w14:textId="77777777" w:rsidR="00DE7670" w:rsidRPr="00460F5B" w:rsidRDefault="00DE7670" w:rsidP="00DE7670">
      <w:pPr>
        <w:pStyle w:val="List"/>
        <w:rPr>
          <w:b/>
          <w:i/>
        </w:rPr>
      </w:pPr>
      <w:r w:rsidRPr="00460F5B">
        <w:rPr>
          <w:b/>
          <w:i/>
        </w:rPr>
        <w:t>Yes</w:t>
      </w:r>
    </w:p>
    <w:p w14:paraId="74583D18" w14:textId="77777777" w:rsidR="00DE7670" w:rsidRDefault="00DE7670" w:rsidP="00DE7670">
      <w:pPr>
        <w:pStyle w:val="List"/>
      </w:pPr>
      <w:r>
        <w:t>Maybe</w:t>
      </w:r>
    </w:p>
    <w:p w14:paraId="782CC045" w14:textId="77777777" w:rsidR="00DE7670" w:rsidRDefault="00DE7670" w:rsidP="00DE7670">
      <w:pPr>
        <w:pStyle w:val="List"/>
      </w:pPr>
      <w:r>
        <w:t>No</w:t>
      </w:r>
    </w:p>
    <w:p w14:paraId="67D90F53" w14:textId="77777777" w:rsidR="00DE7670" w:rsidRDefault="00DE7670" w:rsidP="00DE7670">
      <w:pPr>
        <w:pStyle w:val="List"/>
        <w:numPr>
          <w:ilvl w:val="0"/>
          <w:numId w:val="0"/>
        </w:numPr>
        <w:ind w:left="864" w:hanging="432"/>
      </w:pPr>
    </w:p>
    <w:p w14:paraId="0D2DD186" w14:textId="77777777" w:rsidR="00DE7670" w:rsidRDefault="00DE7670" w:rsidP="00DE7670">
      <w:pPr>
        <w:pStyle w:val="List"/>
        <w:numPr>
          <w:ilvl w:val="0"/>
          <w:numId w:val="0"/>
        </w:numPr>
        <w:ind w:left="864" w:hanging="432"/>
        <w:jc w:val="center"/>
      </w:pPr>
    </w:p>
    <w:p w14:paraId="31CBCA83" w14:textId="77777777" w:rsidR="00DE7670" w:rsidRDefault="00DE7670" w:rsidP="00DE7670">
      <w:pPr>
        <w:pStyle w:val="ListNumber"/>
        <w:rPr>
          <w:noProof/>
        </w:rPr>
      </w:pPr>
      <w:r>
        <w:rPr>
          <w:noProof/>
        </w:rPr>
        <w:lastRenderedPageBreak/>
        <w:t>Do small dialogs meet your need in explinaing the narative of the quest?</w:t>
      </w:r>
    </w:p>
    <w:p w14:paraId="7224CC58" w14:textId="77777777" w:rsidR="00DE7670" w:rsidRPr="00A3359A" w:rsidRDefault="00DE7670" w:rsidP="00DE7670">
      <w:pPr>
        <w:pStyle w:val="List"/>
        <w:rPr>
          <w:b/>
          <w:i/>
        </w:rPr>
      </w:pPr>
      <w:r w:rsidRPr="00A3359A">
        <w:rPr>
          <w:b/>
          <w:i/>
        </w:rPr>
        <w:t>Yes</w:t>
      </w:r>
    </w:p>
    <w:p w14:paraId="08C0341F" w14:textId="77777777" w:rsidR="00DE7670" w:rsidRDefault="00DE7670" w:rsidP="00DE7670">
      <w:pPr>
        <w:pStyle w:val="List"/>
      </w:pPr>
      <w:r>
        <w:t>No</w:t>
      </w:r>
    </w:p>
    <w:p w14:paraId="509C4F52" w14:textId="77777777" w:rsidR="00DE7670" w:rsidRDefault="00DE7670" w:rsidP="00DE7670">
      <w:pPr>
        <w:pStyle w:val="ListNumber"/>
        <w:rPr>
          <w:noProof/>
        </w:rPr>
      </w:pPr>
      <w:r>
        <w:rPr>
          <w:noProof/>
        </w:rPr>
        <w:t>Was the user interface intrusive?</w:t>
      </w:r>
    </w:p>
    <w:p w14:paraId="179BD043" w14:textId="77777777" w:rsidR="00DE7670" w:rsidRDefault="00DE7670" w:rsidP="00DE7670">
      <w:pPr>
        <w:pStyle w:val="List"/>
      </w:pPr>
      <w:r>
        <w:t>Yes</w:t>
      </w:r>
    </w:p>
    <w:p w14:paraId="4F915B27" w14:textId="77777777" w:rsidR="00DE7670" w:rsidRPr="00CC6F24" w:rsidRDefault="00DE7670" w:rsidP="00DE7670">
      <w:pPr>
        <w:pStyle w:val="List"/>
        <w:rPr>
          <w:b/>
          <w:i/>
        </w:rPr>
      </w:pPr>
      <w:r w:rsidRPr="00CC6F24">
        <w:rPr>
          <w:b/>
          <w:i/>
        </w:rPr>
        <w:t>No</w:t>
      </w:r>
    </w:p>
    <w:p w14:paraId="1662C595" w14:textId="77777777" w:rsidR="00DE7670" w:rsidRDefault="00DE7670" w:rsidP="00DE7670">
      <w:pPr>
        <w:pStyle w:val="ListNumber"/>
        <w:rPr>
          <w:noProof/>
        </w:rPr>
      </w:pPr>
      <w:r>
        <w:rPr>
          <w:noProof/>
        </w:rPr>
        <w:t>Would you agree that the enemies were easy to defeat?</w:t>
      </w:r>
    </w:p>
    <w:p w14:paraId="66429382" w14:textId="77777777" w:rsidR="00DE7670" w:rsidRDefault="00DE7670" w:rsidP="00DE7670">
      <w:pPr>
        <w:pStyle w:val="List"/>
      </w:pPr>
      <w:r>
        <w:t>Strongly Agree</w:t>
      </w:r>
    </w:p>
    <w:p w14:paraId="2321CCC7" w14:textId="77777777" w:rsidR="00DE7670" w:rsidRPr="0009025E" w:rsidRDefault="00DE7670" w:rsidP="00DE7670">
      <w:pPr>
        <w:pStyle w:val="List"/>
        <w:rPr>
          <w:b/>
          <w:i/>
        </w:rPr>
      </w:pPr>
      <w:r w:rsidRPr="0009025E">
        <w:rPr>
          <w:b/>
          <w:i/>
        </w:rPr>
        <w:t>Agree</w:t>
      </w:r>
    </w:p>
    <w:p w14:paraId="62B9AD02" w14:textId="77777777" w:rsidR="00DE7670" w:rsidRDefault="00DE7670" w:rsidP="00DE7670">
      <w:pPr>
        <w:pStyle w:val="List"/>
      </w:pPr>
      <w:r>
        <w:t>Neither Agree nor Disagree</w:t>
      </w:r>
    </w:p>
    <w:p w14:paraId="082F00D8" w14:textId="77777777" w:rsidR="00DE7670" w:rsidRDefault="00DE7670" w:rsidP="00DE7670">
      <w:pPr>
        <w:pStyle w:val="List"/>
      </w:pPr>
      <w:r>
        <w:t>Disagree</w:t>
      </w:r>
    </w:p>
    <w:p w14:paraId="0E400D27" w14:textId="77777777" w:rsidR="00DE7670" w:rsidRDefault="00DE7670" w:rsidP="00DE7670">
      <w:pPr>
        <w:pStyle w:val="List"/>
      </w:pPr>
      <w:r>
        <w:t>Strongly Disagree</w:t>
      </w:r>
    </w:p>
    <w:p w14:paraId="4A454ADD" w14:textId="77777777" w:rsidR="00DE7670" w:rsidRDefault="00DE7670" w:rsidP="00DE7670">
      <w:pPr>
        <w:pStyle w:val="ListNumber"/>
        <w:rPr>
          <w:noProof/>
        </w:rPr>
      </w:pPr>
      <w:r>
        <w:rPr>
          <w:noProof/>
        </w:rPr>
        <w:t xml:space="preserve">How easy was it to detect clues at the campsite? </w:t>
      </w:r>
    </w:p>
    <w:p w14:paraId="5F55D4E1" w14:textId="77777777" w:rsidR="00DE7670" w:rsidRDefault="00DE7670" w:rsidP="00DE7670">
      <w:pPr>
        <w:pStyle w:val="List"/>
      </w:pPr>
      <w:r>
        <w:t>Very Easy</w:t>
      </w:r>
    </w:p>
    <w:p w14:paraId="7AD49859" w14:textId="77777777" w:rsidR="00DE7670" w:rsidRPr="00526BC4" w:rsidRDefault="00DE7670" w:rsidP="00DE7670">
      <w:pPr>
        <w:pStyle w:val="List"/>
        <w:rPr>
          <w:b/>
          <w:i/>
        </w:rPr>
      </w:pPr>
      <w:r w:rsidRPr="00526BC4">
        <w:rPr>
          <w:b/>
          <w:i/>
        </w:rPr>
        <w:t>Easy</w:t>
      </w:r>
    </w:p>
    <w:p w14:paraId="48E57BA7" w14:textId="77777777" w:rsidR="00DE7670" w:rsidRDefault="00DE7670" w:rsidP="00DE7670">
      <w:pPr>
        <w:pStyle w:val="List"/>
      </w:pPr>
      <w:r>
        <w:t>Normal</w:t>
      </w:r>
    </w:p>
    <w:p w14:paraId="26C5901C" w14:textId="77777777" w:rsidR="00DE7670" w:rsidRDefault="00DE7670" w:rsidP="00DE7670">
      <w:pPr>
        <w:pStyle w:val="List"/>
      </w:pPr>
      <w:r>
        <w:t>Hard</w:t>
      </w:r>
    </w:p>
    <w:p w14:paraId="04363EDE" w14:textId="77777777" w:rsidR="00DE7670" w:rsidRDefault="00DE7670" w:rsidP="00DE7670">
      <w:pPr>
        <w:pStyle w:val="List"/>
      </w:pPr>
      <w:r>
        <w:t>Impossible</w:t>
      </w:r>
    </w:p>
    <w:p w14:paraId="30168312" w14:textId="77777777" w:rsidR="00DE7670" w:rsidRDefault="00DE7670" w:rsidP="00DE7670">
      <w:pPr>
        <w:pStyle w:val="ListNumber"/>
        <w:rPr>
          <w:noProof/>
        </w:rPr>
      </w:pPr>
      <w:r>
        <w:rPr>
          <w:noProof/>
        </w:rPr>
        <w:t>Would you agree that the music was vital to the level?</w:t>
      </w:r>
    </w:p>
    <w:p w14:paraId="6AAF1AC2" w14:textId="77777777" w:rsidR="00DE7670" w:rsidRDefault="00DE7670" w:rsidP="00DE7670">
      <w:pPr>
        <w:pStyle w:val="List"/>
      </w:pPr>
      <w:r>
        <w:t>Strongly Agree</w:t>
      </w:r>
    </w:p>
    <w:p w14:paraId="5AA280C8" w14:textId="77777777" w:rsidR="00DE7670" w:rsidRPr="00A04D32" w:rsidRDefault="00DE7670" w:rsidP="00DE7670">
      <w:pPr>
        <w:pStyle w:val="List"/>
        <w:rPr>
          <w:b/>
          <w:i/>
        </w:rPr>
      </w:pPr>
      <w:r w:rsidRPr="00A04D32">
        <w:rPr>
          <w:b/>
          <w:i/>
        </w:rPr>
        <w:t>Agree</w:t>
      </w:r>
    </w:p>
    <w:p w14:paraId="27335F9C" w14:textId="77777777" w:rsidR="00DE7670" w:rsidRDefault="00DE7670" w:rsidP="00DE7670">
      <w:pPr>
        <w:pStyle w:val="List"/>
      </w:pPr>
      <w:r>
        <w:t>Neither Agree nor Disagree</w:t>
      </w:r>
    </w:p>
    <w:p w14:paraId="78E7AD2C" w14:textId="77777777" w:rsidR="00DE7670" w:rsidRDefault="00DE7670" w:rsidP="00DE7670">
      <w:pPr>
        <w:pStyle w:val="List"/>
      </w:pPr>
      <w:r>
        <w:t>Disagree</w:t>
      </w:r>
    </w:p>
    <w:p w14:paraId="6AEB7874" w14:textId="77777777" w:rsidR="00DE7670" w:rsidRDefault="00DE7670" w:rsidP="00DE7670">
      <w:pPr>
        <w:pStyle w:val="List"/>
      </w:pPr>
      <w:r>
        <w:t>Strongly Disagree</w:t>
      </w:r>
    </w:p>
    <w:p w14:paraId="6678E390" w14:textId="77777777" w:rsidR="00DE7670" w:rsidRDefault="00DE7670" w:rsidP="00DE7670">
      <w:pPr>
        <w:pStyle w:val="ListNumber"/>
        <w:rPr>
          <w:noProof/>
        </w:rPr>
      </w:pPr>
      <w:r>
        <w:rPr>
          <w:noProof/>
        </w:rPr>
        <w:t>Would you agree that lighting was vital to the level?</w:t>
      </w:r>
    </w:p>
    <w:p w14:paraId="46BEFB08" w14:textId="77777777" w:rsidR="00DE7670" w:rsidRDefault="00DE7670" w:rsidP="00DE7670">
      <w:pPr>
        <w:pStyle w:val="List"/>
      </w:pPr>
      <w:r>
        <w:t>Strongly Agree</w:t>
      </w:r>
    </w:p>
    <w:p w14:paraId="27B13514" w14:textId="77777777" w:rsidR="00DE7670" w:rsidRPr="004620A1" w:rsidRDefault="00DE7670" w:rsidP="00DE7670">
      <w:pPr>
        <w:pStyle w:val="List"/>
        <w:rPr>
          <w:b/>
          <w:i/>
        </w:rPr>
      </w:pPr>
      <w:r w:rsidRPr="004620A1">
        <w:rPr>
          <w:b/>
          <w:i/>
        </w:rPr>
        <w:t>Agree</w:t>
      </w:r>
    </w:p>
    <w:p w14:paraId="544E0B91" w14:textId="77777777" w:rsidR="00DE7670" w:rsidRDefault="00DE7670" w:rsidP="00DE7670">
      <w:pPr>
        <w:pStyle w:val="List"/>
      </w:pPr>
      <w:r>
        <w:t>Neither Agree nor Disagree</w:t>
      </w:r>
    </w:p>
    <w:p w14:paraId="511EA892" w14:textId="77777777" w:rsidR="00DE7670" w:rsidRDefault="00DE7670" w:rsidP="00DE7670">
      <w:pPr>
        <w:pStyle w:val="List"/>
      </w:pPr>
      <w:r>
        <w:t>Disagree</w:t>
      </w:r>
    </w:p>
    <w:p w14:paraId="2035BC49" w14:textId="77777777" w:rsidR="00DE7670" w:rsidRDefault="00DE7670" w:rsidP="00DE7670">
      <w:pPr>
        <w:pStyle w:val="List"/>
      </w:pPr>
      <w:r>
        <w:t>Strongly Disagree</w:t>
      </w:r>
    </w:p>
    <w:p w14:paraId="00B14028" w14:textId="77777777" w:rsidR="00DE7670" w:rsidRDefault="00DE7670" w:rsidP="00DE7670">
      <w:pPr>
        <w:pStyle w:val="ListNumber"/>
        <w:rPr>
          <w:noProof/>
        </w:rPr>
      </w:pPr>
      <w:r>
        <w:rPr>
          <w:noProof/>
        </w:rPr>
        <w:lastRenderedPageBreak/>
        <w:t>What do you think about the setting and environment?</w:t>
      </w:r>
    </w:p>
    <w:p w14:paraId="2AF6E6EB" w14:textId="77777777" w:rsidR="00DE7670" w:rsidRDefault="00DE7670" w:rsidP="00DE7670">
      <w:pPr>
        <w:pStyle w:val="ListNumber"/>
        <w:numPr>
          <w:ilvl w:val="0"/>
          <w:numId w:val="0"/>
        </w:numPr>
        <w:ind w:left="432" w:hanging="432"/>
        <w:rPr>
          <w:noProof/>
        </w:rPr>
      </w:pPr>
    </w:p>
    <w:p w14:paraId="5D059B8A" w14:textId="3C8AF8A9" w:rsidR="00DE7670" w:rsidRPr="00577F32" w:rsidRDefault="00577F32" w:rsidP="00DE7670">
      <w:pPr>
        <w:pStyle w:val="ListNumber"/>
        <w:numPr>
          <w:ilvl w:val="0"/>
          <w:numId w:val="0"/>
        </w:numPr>
        <w:ind w:left="432" w:hanging="432"/>
        <w:rPr>
          <w:noProof/>
          <w:color w:val="auto"/>
        </w:rPr>
      </w:pPr>
      <w:r w:rsidRPr="00577F32">
        <w:rPr>
          <w:noProof/>
          <w:color w:val="auto"/>
        </w:rPr>
        <w:t>Eary, violent</w:t>
      </w:r>
    </w:p>
    <w:p w14:paraId="3B2CDE21" w14:textId="77777777" w:rsidR="00DE7670" w:rsidRDefault="00DE7670" w:rsidP="00DE7670">
      <w:pPr>
        <w:pStyle w:val="ListNumber"/>
        <w:numPr>
          <w:ilvl w:val="0"/>
          <w:numId w:val="0"/>
        </w:numPr>
        <w:ind w:left="432" w:hanging="432"/>
        <w:rPr>
          <w:noProof/>
        </w:rPr>
      </w:pPr>
    </w:p>
    <w:p w14:paraId="435263D1" w14:textId="77777777" w:rsidR="00DE7670" w:rsidRDefault="00DE7670" w:rsidP="00DE7670">
      <w:pPr>
        <w:pStyle w:val="ListNumber"/>
        <w:numPr>
          <w:ilvl w:val="0"/>
          <w:numId w:val="0"/>
        </w:numPr>
        <w:ind w:left="432" w:hanging="432"/>
        <w:rPr>
          <w:noProof/>
        </w:rPr>
      </w:pPr>
    </w:p>
    <w:p w14:paraId="4ACC1BDF" w14:textId="77777777" w:rsidR="00DE7670" w:rsidRDefault="00DE7670" w:rsidP="00DE7670">
      <w:pPr>
        <w:pStyle w:val="ListNumber"/>
        <w:numPr>
          <w:ilvl w:val="0"/>
          <w:numId w:val="0"/>
        </w:numPr>
        <w:ind w:left="432" w:hanging="432"/>
        <w:rPr>
          <w:noProof/>
        </w:rPr>
      </w:pPr>
    </w:p>
    <w:p w14:paraId="135616C7" w14:textId="77777777" w:rsidR="00DE7670" w:rsidRDefault="00DE7670" w:rsidP="00DE7670">
      <w:pPr>
        <w:pStyle w:val="ListNumber"/>
        <w:rPr>
          <w:noProof/>
        </w:rPr>
      </w:pPr>
      <w:r>
        <w:rPr>
          <w:noProof/>
        </w:rPr>
        <w:t>Do you like the control system? Give your thoughts.</w:t>
      </w:r>
    </w:p>
    <w:p w14:paraId="68B47ED2" w14:textId="77777777" w:rsidR="00DE7670" w:rsidRDefault="00DE7670" w:rsidP="00DE7670">
      <w:pPr>
        <w:pStyle w:val="ListNumber"/>
        <w:numPr>
          <w:ilvl w:val="0"/>
          <w:numId w:val="0"/>
        </w:numPr>
        <w:ind w:left="432" w:hanging="432"/>
        <w:rPr>
          <w:noProof/>
        </w:rPr>
      </w:pPr>
    </w:p>
    <w:p w14:paraId="6F7236C5" w14:textId="473EE715" w:rsidR="00DE7670" w:rsidRPr="00577F32" w:rsidRDefault="00577F32" w:rsidP="00DE7670">
      <w:pPr>
        <w:pStyle w:val="ListNumber"/>
        <w:numPr>
          <w:ilvl w:val="0"/>
          <w:numId w:val="0"/>
        </w:numPr>
        <w:ind w:left="432" w:hanging="432"/>
        <w:rPr>
          <w:noProof/>
          <w:color w:val="auto"/>
        </w:rPr>
      </w:pPr>
      <w:r w:rsidRPr="00577F32">
        <w:rPr>
          <w:noProof/>
          <w:color w:val="auto"/>
        </w:rPr>
        <w:t>Yes, familiar</w:t>
      </w:r>
    </w:p>
    <w:p w14:paraId="0BAC26C5" w14:textId="77777777" w:rsidR="00DE7670" w:rsidRDefault="00DE7670" w:rsidP="00DE7670">
      <w:pPr>
        <w:pStyle w:val="ListNumber"/>
        <w:numPr>
          <w:ilvl w:val="0"/>
          <w:numId w:val="0"/>
        </w:numPr>
        <w:ind w:left="432" w:hanging="432"/>
        <w:rPr>
          <w:noProof/>
        </w:rPr>
      </w:pPr>
    </w:p>
    <w:p w14:paraId="66580923" w14:textId="77777777" w:rsidR="00DE7670" w:rsidRDefault="00DE7670" w:rsidP="00DE7670">
      <w:pPr>
        <w:pStyle w:val="ListNumber"/>
        <w:numPr>
          <w:ilvl w:val="0"/>
          <w:numId w:val="0"/>
        </w:numPr>
        <w:ind w:left="432" w:hanging="432"/>
        <w:rPr>
          <w:noProof/>
        </w:rPr>
      </w:pPr>
    </w:p>
    <w:p w14:paraId="5A637F0C" w14:textId="77777777" w:rsidR="00DE7670" w:rsidRDefault="00DE7670" w:rsidP="00DE7670">
      <w:pPr>
        <w:pStyle w:val="ListNumber"/>
        <w:numPr>
          <w:ilvl w:val="0"/>
          <w:numId w:val="0"/>
        </w:numPr>
        <w:ind w:left="432" w:hanging="432"/>
        <w:rPr>
          <w:noProof/>
        </w:rPr>
      </w:pPr>
    </w:p>
    <w:p w14:paraId="360DC873" w14:textId="77777777" w:rsidR="00DE7670" w:rsidRDefault="00DE7670" w:rsidP="00DE7670">
      <w:pPr>
        <w:pStyle w:val="ListNumber"/>
        <w:rPr>
          <w:noProof/>
        </w:rPr>
      </w:pPr>
      <w:r>
        <w:rPr>
          <w:noProof/>
        </w:rPr>
        <w:t>What is the biggest success of the level in your opinion?</w:t>
      </w:r>
    </w:p>
    <w:p w14:paraId="49CFBC7E" w14:textId="77777777" w:rsidR="00DE7670" w:rsidRDefault="00DE7670" w:rsidP="00DE7670">
      <w:pPr>
        <w:pStyle w:val="ListNumber"/>
        <w:numPr>
          <w:ilvl w:val="0"/>
          <w:numId w:val="0"/>
        </w:numPr>
        <w:ind w:left="432" w:hanging="432"/>
        <w:rPr>
          <w:noProof/>
        </w:rPr>
      </w:pPr>
    </w:p>
    <w:p w14:paraId="417F0A03" w14:textId="5612C19A" w:rsidR="00DE7670" w:rsidRPr="00577F32" w:rsidRDefault="00577F32" w:rsidP="00DE7670">
      <w:pPr>
        <w:pStyle w:val="ListNumber"/>
        <w:numPr>
          <w:ilvl w:val="0"/>
          <w:numId w:val="0"/>
        </w:numPr>
        <w:ind w:left="432" w:hanging="432"/>
        <w:rPr>
          <w:noProof/>
          <w:color w:val="auto"/>
        </w:rPr>
      </w:pPr>
      <w:r w:rsidRPr="00577F32">
        <w:rPr>
          <w:noProof/>
          <w:color w:val="auto"/>
        </w:rPr>
        <w:t>Music</w:t>
      </w:r>
    </w:p>
    <w:p w14:paraId="1320ACA6" w14:textId="725F751C" w:rsidR="00DE7670" w:rsidRDefault="00DE7670" w:rsidP="00577F32">
      <w:pPr>
        <w:pStyle w:val="ListNumber"/>
        <w:numPr>
          <w:ilvl w:val="0"/>
          <w:numId w:val="0"/>
        </w:numPr>
        <w:rPr>
          <w:noProof/>
        </w:rPr>
      </w:pPr>
    </w:p>
    <w:p w14:paraId="678C1027" w14:textId="77777777" w:rsidR="00DE7670" w:rsidRDefault="00DE7670" w:rsidP="00DE7670">
      <w:pPr>
        <w:pStyle w:val="ListNumber"/>
        <w:numPr>
          <w:ilvl w:val="0"/>
          <w:numId w:val="0"/>
        </w:numPr>
        <w:ind w:left="432" w:hanging="432"/>
        <w:rPr>
          <w:noProof/>
        </w:rPr>
      </w:pPr>
    </w:p>
    <w:p w14:paraId="03549CAF" w14:textId="77777777" w:rsidR="00DE7670" w:rsidRDefault="00DE7670" w:rsidP="00DE7670">
      <w:pPr>
        <w:pStyle w:val="ListNumber"/>
        <w:rPr>
          <w:noProof/>
        </w:rPr>
      </w:pPr>
      <w:r>
        <w:rPr>
          <w:noProof/>
        </w:rPr>
        <w:t>What is the biggest issue of the level in your opinion?</w:t>
      </w:r>
    </w:p>
    <w:p w14:paraId="600BAA5B" w14:textId="77777777" w:rsidR="00DE7670" w:rsidRDefault="00DE7670" w:rsidP="00DE7670">
      <w:pPr>
        <w:pStyle w:val="ListNumber"/>
        <w:numPr>
          <w:ilvl w:val="0"/>
          <w:numId w:val="0"/>
        </w:numPr>
        <w:ind w:left="432" w:hanging="432"/>
        <w:rPr>
          <w:noProof/>
        </w:rPr>
      </w:pPr>
    </w:p>
    <w:p w14:paraId="3A935B86" w14:textId="16C8CF63" w:rsidR="00DE7670" w:rsidRPr="00577F32" w:rsidRDefault="00577F32" w:rsidP="00DE7670">
      <w:pPr>
        <w:pStyle w:val="ListNumber"/>
        <w:numPr>
          <w:ilvl w:val="0"/>
          <w:numId w:val="0"/>
        </w:numPr>
        <w:ind w:left="432" w:hanging="432"/>
        <w:rPr>
          <w:noProof/>
          <w:color w:val="auto"/>
        </w:rPr>
      </w:pPr>
      <w:r w:rsidRPr="00577F32">
        <w:rPr>
          <w:noProof/>
          <w:color w:val="auto"/>
        </w:rPr>
        <w:t>Zombies too easy to defeat</w:t>
      </w:r>
    </w:p>
    <w:p w14:paraId="422AF4D4" w14:textId="77777777" w:rsidR="00DE7670" w:rsidRDefault="00DE7670" w:rsidP="00DE7670">
      <w:pPr>
        <w:pStyle w:val="ListNumber"/>
        <w:numPr>
          <w:ilvl w:val="0"/>
          <w:numId w:val="0"/>
        </w:numPr>
        <w:ind w:left="432" w:hanging="432"/>
        <w:rPr>
          <w:noProof/>
        </w:rPr>
      </w:pPr>
    </w:p>
    <w:p w14:paraId="04FF37FE" w14:textId="77777777" w:rsidR="00DE7670" w:rsidRDefault="00DE7670" w:rsidP="00DE7670">
      <w:pPr>
        <w:pStyle w:val="ListNumber"/>
        <w:numPr>
          <w:ilvl w:val="0"/>
          <w:numId w:val="0"/>
        </w:numPr>
        <w:ind w:left="432" w:hanging="432"/>
        <w:rPr>
          <w:noProof/>
        </w:rPr>
      </w:pPr>
    </w:p>
    <w:p w14:paraId="4E13CFFB" w14:textId="77777777" w:rsidR="00DE7670" w:rsidRDefault="00DE7670" w:rsidP="00DE7670">
      <w:pPr>
        <w:pStyle w:val="ListNumber"/>
        <w:numPr>
          <w:ilvl w:val="0"/>
          <w:numId w:val="0"/>
        </w:numPr>
        <w:ind w:left="432" w:hanging="432"/>
        <w:rPr>
          <w:noProof/>
        </w:rPr>
      </w:pPr>
    </w:p>
    <w:p w14:paraId="691EBFAD" w14:textId="77777777" w:rsidR="00DE7670" w:rsidRDefault="00DE7670" w:rsidP="00DE7670">
      <w:pPr>
        <w:pStyle w:val="ListNumber"/>
        <w:rPr>
          <w:noProof/>
        </w:rPr>
      </w:pPr>
      <w:r>
        <w:rPr>
          <w:noProof/>
        </w:rPr>
        <w:t>Please write any additional opinions you have.</w:t>
      </w:r>
    </w:p>
    <w:p w14:paraId="5BAC347A" w14:textId="77777777" w:rsidR="00DE7670" w:rsidRDefault="00DE7670" w:rsidP="00DE7670">
      <w:pPr>
        <w:pStyle w:val="ListNumber"/>
        <w:numPr>
          <w:ilvl w:val="0"/>
          <w:numId w:val="0"/>
        </w:numPr>
        <w:ind w:left="432" w:hanging="432"/>
        <w:rPr>
          <w:noProof/>
        </w:rPr>
      </w:pPr>
    </w:p>
    <w:p w14:paraId="786603FC" w14:textId="77777777" w:rsidR="00DE7670" w:rsidRPr="00DE7670" w:rsidRDefault="00DE7670" w:rsidP="00DE7670"/>
    <w:p w14:paraId="6CFAC17B" w14:textId="0A1D0858" w:rsidR="00DE7670" w:rsidRDefault="00DE7670" w:rsidP="00DE7670"/>
    <w:p w14:paraId="16D5DD6E" w14:textId="191C0F44" w:rsidR="00DE7670" w:rsidRDefault="00DE7670" w:rsidP="00DE7670"/>
    <w:p w14:paraId="64825740" w14:textId="2251D320" w:rsidR="00DE7670" w:rsidRDefault="00DE7670" w:rsidP="00DE7670"/>
    <w:p w14:paraId="381D40ED" w14:textId="0F9B08D0" w:rsidR="00DE7670" w:rsidRDefault="00DE7670" w:rsidP="00DE7670"/>
    <w:p w14:paraId="49ADBE7F" w14:textId="6D33665C" w:rsidR="00DE7670" w:rsidRDefault="00DE7670" w:rsidP="00DE7670"/>
    <w:p w14:paraId="67EAC93C" w14:textId="07C0FC41" w:rsidR="00DE7670" w:rsidRDefault="00DE7670" w:rsidP="00DE7670"/>
    <w:p w14:paraId="119A06E8" w14:textId="5E4B3355" w:rsidR="00DE7670" w:rsidRDefault="00DE7670" w:rsidP="00DE7670"/>
    <w:p w14:paraId="05FD39D2" w14:textId="743B9DCC" w:rsidR="00DE7670" w:rsidRDefault="00DE7670" w:rsidP="00DE7670"/>
    <w:p w14:paraId="2E21849C" w14:textId="0C947A79" w:rsidR="00DE7670" w:rsidRDefault="00DE7670" w:rsidP="00DE7670"/>
    <w:p w14:paraId="372B3632" w14:textId="1A2A1A84" w:rsidR="00DE7670" w:rsidRDefault="00DE7670" w:rsidP="00DE7670"/>
    <w:p w14:paraId="206E56EE" w14:textId="28834578"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68480" behindDoc="1" locked="0" layoutInCell="1" allowOverlap="1" wp14:anchorId="0AA89A14" wp14:editId="012BB082">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6" name="Picture 6"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 w:name="_Toc479184254"/>
      <w:r w:rsidRPr="00DE7670">
        <w:rPr>
          <w:rStyle w:val="Heading1Char"/>
        </w:rPr>
        <w:t xml:space="preserve">Appendix </w:t>
      </w:r>
      <w:r w:rsidR="009D44E5">
        <w:rPr>
          <w:rStyle w:val="Heading1Char"/>
        </w:rPr>
        <w:t>5</w:t>
      </w:r>
      <w:r w:rsidRPr="00DE7670">
        <w:rPr>
          <w:rStyle w:val="Heading1Char"/>
        </w:rPr>
        <w:t xml:space="preserve"> - Level Design Survey </w:t>
      </w:r>
      <w:r w:rsidR="009D44E5">
        <w:rPr>
          <w:rStyle w:val="Heading1Char"/>
        </w:rPr>
        <w:t>5</w:t>
      </w:r>
      <w:bookmarkEnd w:id="20"/>
      <w:r w:rsidRPr="00860A5C">
        <w:rPr>
          <w:sz w:val="40"/>
        </w:rPr>
        <w:t xml:space="preserve">    </w:t>
      </w:r>
      <w:r w:rsidRPr="00EA51AC">
        <w:rPr>
          <w:color w:val="auto"/>
          <w:sz w:val="20"/>
        </w:rPr>
        <w:t xml:space="preserve">Name: </w:t>
      </w:r>
      <w:r w:rsidR="004E0DD3" w:rsidRPr="004E0DD3">
        <w:rPr>
          <w:b/>
          <w:i/>
          <w:color w:val="auto"/>
          <w:sz w:val="20"/>
        </w:rPr>
        <w:t xml:space="preserve">Ryan </w:t>
      </w:r>
      <w:proofErr w:type="spellStart"/>
      <w:r w:rsidR="004E0DD3" w:rsidRPr="004E0DD3">
        <w:rPr>
          <w:b/>
          <w:i/>
          <w:color w:val="auto"/>
          <w:sz w:val="20"/>
        </w:rPr>
        <w:t>Donahy</w:t>
      </w:r>
      <w:proofErr w:type="spellEnd"/>
    </w:p>
    <w:p w14:paraId="4409B2B7" w14:textId="77777777" w:rsidR="00DE7670" w:rsidRDefault="00DE7670" w:rsidP="002A047B">
      <w:pPr>
        <w:pStyle w:val="ListNumber"/>
        <w:numPr>
          <w:ilvl w:val="0"/>
          <w:numId w:val="38"/>
        </w:numPr>
        <w:rPr>
          <w:noProof/>
        </w:rPr>
      </w:pPr>
      <w:r>
        <w:rPr>
          <w:noProof/>
        </w:rPr>
        <w:t>Would you agree that the enviornment was immersive?</w:t>
      </w:r>
    </w:p>
    <w:p w14:paraId="4319F08B" w14:textId="77777777" w:rsidR="00DE7670" w:rsidRDefault="00DE7670" w:rsidP="00DE7670">
      <w:pPr>
        <w:pStyle w:val="List"/>
      </w:pPr>
      <w:r>
        <w:t>Strongly Agree</w:t>
      </w:r>
    </w:p>
    <w:p w14:paraId="552DEB12" w14:textId="77777777" w:rsidR="00DE7670" w:rsidRPr="007A023A" w:rsidRDefault="00DE7670" w:rsidP="00DE7670">
      <w:pPr>
        <w:pStyle w:val="List"/>
        <w:rPr>
          <w:b/>
          <w:i/>
        </w:rPr>
      </w:pPr>
      <w:r w:rsidRPr="007A023A">
        <w:rPr>
          <w:b/>
          <w:i/>
        </w:rPr>
        <w:t>Agree</w:t>
      </w:r>
    </w:p>
    <w:p w14:paraId="5DA004ED" w14:textId="77777777" w:rsidR="00DE7670" w:rsidRDefault="00DE7670" w:rsidP="00DE7670">
      <w:pPr>
        <w:pStyle w:val="List"/>
      </w:pPr>
      <w:r>
        <w:t>Neither Agree nor Disagree</w:t>
      </w:r>
    </w:p>
    <w:p w14:paraId="5EE9EDCF" w14:textId="77777777" w:rsidR="00DE7670" w:rsidRDefault="00DE7670" w:rsidP="00DE7670">
      <w:pPr>
        <w:pStyle w:val="List"/>
      </w:pPr>
      <w:r>
        <w:t>Disagree</w:t>
      </w:r>
    </w:p>
    <w:p w14:paraId="4F5505C0" w14:textId="77777777" w:rsidR="00DE7670" w:rsidRDefault="00DE7670" w:rsidP="00DE7670">
      <w:pPr>
        <w:pStyle w:val="List"/>
      </w:pPr>
      <w:r>
        <w:t>Strongly Disagree</w:t>
      </w:r>
    </w:p>
    <w:p w14:paraId="0BCA71A4" w14:textId="77777777" w:rsidR="00DE7670" w:rsidRDefault="00DE7670" w:rsidP="00DE7670">
      <w:pPr>
        <w:pStyle w:val="ListNumber"/>
        <w:rPr>
          <w:noProof/>
        </w:rPr>
      </w:pPr>
      <w:r>
        <w:rPr>
          <w:noProof/>
        </w:rPr>
        <w:t>What keywords would describe the three-part quest?</w:t>
      </w:r>
    </w:p>
    <w:p w14:paraId="707660B7" w14:textId="77777777" w:rsidR="00DE7670" w:rsidRDefault="00DE7670" w:rsidP="00DE7670">
      <w:pPr>
        <w:pStyle w:val="List"/>
      </w:pPr>
      <w:r>
        <w:t>Varied</w:t>
      </w:r>
    </w:p>
    <w:p w14:paraId="086938E8" w14:textId="77777777" w:rsidR="00DE7670" w:rsidRPr="00974214" w:rsidRDefault="00DE7670" w:rsidP="00DE7670">
      <w:pPr>
        <w:pStyle w:val="List"/>
        <w:rPr>
          <w:b/>
          <w:i/>
        </w:rPr>
      </w:pPr>
      <w:r w:rsidRPr="00974214">
        <w:rPr>
          <w:b/>
          <w:i/>
        </w:rPr>
        <w:t>Exciting</w:t>
      </w:r>
    </w:p>
    <w:p w14:paraId="47B8C976" w14:textId="77777777" w:rsidR="00DE7670" w:rsidRDefault="00DE7670" w:rsidP="00DE7670">
      <w:pPr>
        <w:pStyle w:val="List"/>
      </w:pPr>
      <w:r>
        <w:t>Story Driven</w:t>
      </w:r>
    </w:p>
    <w:p w14:paraId="1715A204" w14:textId="77777777" w:rsidR="00DE7670" w:rsidRDefault="00DE7670" w:rsidP="00DE7670">
      <w:pPr>
        <w:pStyle w:val="List"/>
      </w:pPr>
      <w:r>
        <w:t>Inconsistent</w:t>
      </w:r>
    </w:p>
    <w:p w14:paraId="33F52761" w14:textId="77777777" w:rsidR="00DE7670" w:rsidRDefault="00DE7670" w:rsidP="00DE7670">
      <w:pPr>
        <w:pStyle w:val="List"/>
      </w:pPr>
      <w:r>
        <w:t>Unfocused</w:t>
      </w:r>
    </w:p>
    <w:p w14:paraId="5EF4895B" w14:textId="77777777" w:rsidR="00DE7670" w:rsidRDefault="00DE7670" w:rsidP="00DE7670">
      <w:pPr>
        <w:pStyle w:val="List"/>
      </w:pPr>
      <w:r>
        <w:t>Boring</w:t>
      </w:r>
    </w:p>
    <w:p w14:paraId="66464F15" w14:textId="77777777" w:rsidR="00DE7670" w:rsidRPr="00257EA3" w:rsidRDefault="00DE7670" w:rsidP="00DE7670">
      <w:pPr>
        <w:pStyle w:val="List"/>
        <w:rPr>
          <w:b/>
          <w:i/>
        </w:rPr>
      </w:pPr>
      <w:r w:rsidRPr="00257EA3">
        <w:rPr>
          <w:b/>
          <w:i/>
        </w:rPr>
        <w:t>High Quality</w:t>
      </w:r>
    </w:p>
    <w:p w14:paraId="3254CF77" w14:textId="77777777" w:rsidR="00DE7670" w:rsidRDefault="00DE7670" w:rsidP="00DE7670">
      <w:pPr>
        <w:pStyle w:val="List"/>
      </w:pPr>
      <w:r>
        <w:t>Low Quality</w:t>
      </w:r>
    </w:p>
    <w:p w14:paraId="7AA7E537" w14:textId="77777777" w:rsidR="00DE7670" w:rsidRDefault="00DE7670" w:rsidP="00DE7670">
      <w:pPr>
        <w:pStyle w:val="List"/>
      </w:pPr>
      <w:r>
        <w:t>Engaging</w:t>
      </w:r>
    </w:p>
    <w:p w14:paraId="161158C8" w14:textId="77777777" w:rsidR="00DE7670" w:rsidRDefault="00DE7670" w:rsidP="00DE7670">
      <w:pPr>
        <w:pStyle w:val="List"/>
      </w:pPr>
      <w:r>
        <w:t>Dull</w:t>
      </w:r>
    </w:p>
    <w:p w14:paraId="3287B66A" w14:textId="77777777" w:rsidR="00DE7670" w:rsidRDefault="00DE7670" w:rsidP="00DE7670">
      <w:pPr>
        <w:pStyle w:val="List"/>
      </w:pPr>
      <w:r>
        <w:t>Overbearing</w:t>
      </w:r>
    </w:p>
    <w:p w14:paraId="1B6DDE78" w14:textId="77777777" w:rsidR="00DE7670" w:rsidRDefault="00DE7670" w:rsidP="00DE7670">
      <w:pPr>
        <w:pStyle w:val="ListNumber"/>
        <w:rPr>
          <w:noProof/>
        </w:rPr>
      </w:pPr>
      <w:r>
        <w:rPr>
          <w:noProof/>
        </w:rPr>
        <w:t>How easy was it to complete the quest?</w:t>
      </w:r>
    </w:p>
    <w:p w14:paraId="60FC72E4" w14:textId="77777777" w:rsidR="00DE7670" w:rsidRPr="00281FF3" w:rsidRDefault="00DE7670" w:rsidP="00DE7670">
      <w:pPr>
        <w:pStyle w:val="List"/>
        <w:rPr>
          <w:b/>
          <w:i/>
        </w:rPr>
      </w:pPr>
      <w:r w:rsidRPr="00281FF3">
        <w:rPr>
          <w:b/>
          <w:i/>
        </w:rPr>
        <w:t>Very Easy</w:t>
      </w:r>
    </w:p>
    <w:p w14:paraId="4FD071BD" w14:textId="77777777" w:rsidR="00DE7670" w:rsidRDefault="00DE7670" w:rsidP="00DE7670">
      <w:pPr>
        <w:pStyle w:val="List"/>
      </w:pPr>
      <w:r>
        <w:t>Easy</w:t>
      </w:r>
    </w:p>
    <w:p w14:paraId="0AA8427F" w14:textId="77777777" w:rsidR="00DE7670" w:rsidRDefault="00DE7670" w:rsidP="00DE7670">
      <w:pPr>
        <w:pStyle w:val="List"/>
      </w:pPr>
      <w:r>
        <w:t>Normal</w:t>
      </w:r>
    </w:p>
    <w:p w14:paraId="740BA5A6" w14:textId="77777777" w:rsidR="00DE7670" w:rsidRDefault="00DE7670" w:rsidP="00DE7670">
      <w:pPr>
        <w:pStyle w:val="List"/>
      </w:pPr>
      <w:r>
        <w:t>Hard</w:t>
      </w:r>
    </w:p>
    <w:p w14:paraId="7DDED540" w14:textId="77777777" w:rsidR="00DE7670" w:rsidRDefault="00DE7670" w:rsidP="00DE7670">
      <w:pPr>
        <w:pStyle w:val="List"/>
      </w:pPr>
      <w:r>
        <w:t>Very Hard</w:t>
      </w:r>
    </w:p>
    <w:p w14:paraId="68A7F381" w14:textId="77777777" w:rsidR="00DE7670" w:rsidRDefault="00DE7670" w:rsidP="00DE7670">
      <w:pPr>
        <w:pStyle w:val="ListNumber"/>
        <w:rPr>
          <w:noProof/>
        </w:rPr>
      </w:pPr>
      <w:r>
        <w:rPr>
          <w:noProof/>
        </w:rPr>
        <w:t>Would a game full of small quests like this be fun in your opinion?</w:t>
      </w:r>
    </w:p>
    <w:p w14:paraId="0E35946D" w14:textId="77777777" w:rsidR="00DE7670" w:rsidRPr="00281FF3" w:rsidRDefault="00DE7670" w:rsidP="00DE7670">
      <w:pPr>
        <w:pStyle w:val="List"/>
        <w:rPr>
          <w:b/>
          <w:i/>
        </w:rPr>
      </w:pPr>
      <w:r w:rsidRPr="00281FF3">
        <w:rPr>
          <w:b/>
          <w:i/>
        </w:rPr>
        <w:t>Yes</w:t>
      </w:r>
    </w:p>
    <w:p w14:paraId="388BD70A" w14:textId="77777777" w:rsidR="00DE7670" w:rsidRDefault="00DE7670" w:rsidP="00DE7670">
      <w:pPr>
        <w:pStyle w:val="List"/>
      </w:pPr>
      <w:r>
        <w:t>Maybe</w:t>
      </w:r>
    </w:p>
    <w:p w14:paraId="67C5725F" w14:textId="77777777" w:rsidR="00DE7670" w:rsidRDefault="00DE7670" w:rsidP="00DE7670">
      <w:pPr>
        <w:pStyle w:val="List"/>
      </w:pPr>
      <w:r>
        <w:t>No</w:t>
      </w:r>
    </w:p>
    <w:p w14:paraId="1CC19B41" w14:textId="77777777" w:rsidR="00DE7670" w:rsidRDefault="00DE7670" w:rsidP="00DE7670">
      <w:pPr>
        <w:pStyle w:val="List"/>
        <w:numPr>
          <w:ilvl w:val="0"/>
          <w:numId w:val="0"/>
        </w:numPr>
        <w:ind w:left="864" w:hanging="432"/>
      </w:pPr>
    </w:p>
    <w:p w14:paraId="4A6DBFF0" w14:textId="77777777" w:rsidR="00DE7670" w:rsidRDefault="00DE7670" w:rsidP="00DE7670">
      <w:pPr>
        <w:pStyle w:val="List"/>
        <w:numPr>
          <w:ilvl w:val="0"/>
          <w:numId w:val="0"/>
        </w:numPr>
        <w:ind w:left="864" w:hanging="432"/>
        <w:jc w:val="center"/>
      </w:pPr>
    </w:p>
    <w:p w14:paraId="6F694449" w14:textId="77777777" w:rsidR="00DE7670" w:rsidRDefault="00DE7670" w:rsidP="00DE7670">
      <w:pPr>
        <w:pStyle w:val="ListNumber"/>
        <w:rPr>
          <w:noProof/>
        </w:rPr>
      </w:pPr>
      <w:r>
        <w:rPr>
          <w:noProof/>
        </w:rPr>
        <w:lastRenderedPageBreak/>
        <w:t>Do small dialogs meet your need in explinaing the narative of the quest?</w:t>
      </w:r>
    </w:p>
    <w:p w14:paraId="346D8627" w14:textId="77777777" w:rsidR="00DE7670" w:rsidRDefault="00DE7670" w:rsidP="00DE7670">
      <w:pPr>
        <w:pStyle w:val="List"/>
      </w:pPr>
      <w:r>
        <w:t>Yes</w:t>
      </w:r>
    </w:p>
    <w:p w14:paraId="68C053B7" w14:textId="293D86A9" w:rsidR="00DE7670" w:rsidRPr="00DE2381" w:rsidRDefault="00DE7670" w:rsidP="00DE7670">
      <w:pPr>
        <w:pStyle w:val="List"/>
        <w:rPr>
          <w:b/>
          <w:i/>
        </w:rPr>
      </w:pPr>
      <w:r w:rsidRPr="00DE2381">
        <w:rPr>
          <w:b/>
          <w:i/>
        </w:rPr>
        <w:t>No</w:t>
      </w:r>
      <w:r w:rsidR="00F55F0D">
        <w:rPr>
          <w:b/>
          <w:i/>
        </w:rPr>
        <w:t xml:space="preserve">                   Font was strange</w:t>
      </w:r>
    </w:p>
    <w:p w14:paraId="3558939C" w14:textId="77777777" w:rsidR="00DE7670" w:rsidRDefault="00DE7670" w:rsidP="00DE7670">
      <w:pPr>
        <w:pStyle w:val="ListNumber"/>
        <w:rPr>
          <w:noProof/>
        </w:rPr>
      </w:pPr>
      <w:r>
        <w:rPr>
          <w:noProof/>
        </w:rPr>
        <w:t>Was the user interface intrusive?</w:t>
      </w:r>
    </w:p>
    <w:p w14:paraId="22239261" w14:textId="77777777" w:rsidR="00DE7670" w:rsidRDefault="00DE7670" w:rsidP="00DE7670">
      <w:pPr>
        <w:pStyle w:val="List"/>
      </w:pPr>
      <w:r>
        <w:t>Yes</w:t>
      </w:r>
    </w:p>
    <w:p w14:paraId="49B34A63" w14:textId="77777777" w:rsidR="00DE7670" w:rsidRPr="001D5255" w:rsidRDefault="00DE7670" w:rsidP="00DE7670">
      <w:pPr>
        <w:pStyle w:val="List"/>
        <w:rPr>
          <w:b/>
          <w:i/>
        </w:rPr>
      </w:pPr>
      <w:r w:rsidRPr="001D5255">
        <w:rPr>
          <w:b/>
          <w:i/>
        </w:rPr>
        <w:t>No</w:t>
      </w:r>
    </w:p>
    <w:p w14:paraId="7E3985D0" w14:textId="77777777" w:rsidR="00DE7670" w:rsidRDefault="00DE7670" w:rsidP="00DE7670">
      <w:pPr>
        <w:pStyle w:val="ListNumber"/>
        <w:rPr>
          <w:noProof/>
        </w:rPr>
      </w:pPr>
      <w:r>
        <w:rPr>
          <w:noProof/>
        </w:rPr>
        <w:t>Would you agree that the enemies were easy to defeat?</w:t>
      </w:r>
    </w:p>
    <w:p w14:paraId="7FCF7232" w14:textId="77777777" w:rsidR="00DE7670" w:rsidRPr="00184541" w:rsidRDefault="00DE7670" w:rsidP="00DE7670">
      <w:pPr>
        <w:pStyle w:val="List"/>
        <w:rPr>
          <w:b/>
          <w:i/>
        </w:rPr>
      </w:pPr>
      <w:r w:rsidRPr="00184541">
        <w:rPr>
          <w:b/>
          <w:i/>
        </w:rPr>
        <w:t>Strongly Agree</w:t>
      </w:r>
    </w:p>
    <w:p w14:paraId="545CEF42" w14:textId="77777777" w:rsidR="00DE7670" w:rsidRDefault="00DE7670" w:rsidP="00DE7670">
      <w:pPr>
        <w:pStyle w:val="List"/>
      </w:pPr>
      <w:r>
        <w:t>Agree</w:t>
      </w:r>
    </w:p>
    <w:p w14:paraId="0C53A400" w14:textId="77777777" w:rsidR="00DE7670" w:rsidRDefault="00DE7670" w:rsidP="00DE7670">
      <w:pPr>
        <w:pStyle w:val="List"/>
      </w:pPr>
      <w:r>
        <w:t>Neither Agree nor Disagree</w:t>
      </w:r>
    </w:p>
    <w:p w14:paraId="7FC7527D" w14:textId="77777777" w:rsidR="00DE7670" w:rsidRDefault="00DE7670" w:rsidP="00DE7670">
      <w:pPr>
        <w:pStyle w:val="List"/>
      </w:pPr>
      <w:r>
        <w:t>Disagree</w:t>
      </w:r>
    </w:p>
    <w:p w14:paraId="1CB471FC" w14:textId="77777777" w:rsidR="00DE7670" w:rsidRDefault="00DE7670" w:rsidP="00DE7670">
      <w:pPr>
        <w:pStyle w:val="List"/>
      </w:pPr>
      <w:r>
        <w:t>Strongly Disagree</w:t>
      </w:r>
    </w:p>
    <w:p w14:paraId="51858BAA" w14:textId="77777777" w:rsidR="00DE7670" w:rsidRDefault="00DE7670" w:rsidP="00DE7670">
      <w:pPr>
        <w:pStyle w:val="ListNumber"/>
        <w:rPr>
          <w:noProof/>
        </w:rPr>
      </w:pPr>
      <w:r>
        <w:rPr>
          <w:noProof/>
        </w:rPr>
        <w:t xml:space="preserve">How easy was it to detect clues at the campsite? </w:t>
      </w:r>
    </w:p>
    <w:p w14:paraId="0B4BDEAA" w14:textId="77777777" w:rsidR="00DE7670" w:rsidRDefault="00DE7670" w:rsidP="00DE7670">
      <w:pPr>
        <w:pStyle w:val="List"/>
      </w:pPr>
      <w:r>
        <w:t>Very Easy</w:t>
      </w:r>
    </w:p>
    <w:p w14:paraId="78A9D46E" w14:textId="77777777" w:rsidR="00DE7670" w:rsidRPr="00A9143B" w:rsidRDefault="00DE7670" w:rsidP="00DE7670">
      <w:pPr>
        <w:pStyle w:val="List"/>
        <w:rPr>
          <w:b/>
          <w:i/>
        </w:rPr>
      </w:pPr>
      <w:r w:rsidRPr="00A9143B">
        <w:rPr>
          <w:b/>
          <w:i/>
        </w:rPr>
        <w:t>Easy</w:t>
      </w:r>
    </w:p>
    <w:p w14:paraId="26477467" w14:textId="77777777" w:rsidR="00DE7670" w:rsidRDefault="00DE7670" w:rsidP="00DE7670">
      <w:pPr>
        <w:pStyle w:val="List"/>
      </w:pPr>
      <w:r>
        <w:t>Normal</w:t>
      </w:r>
    </w:p>
    <w:p w14:paraId="1E495163" w14:textId="77777777" w:rsidR="00DE7670" w:rsidRDefault="00DE7670" w:rsidP="00DE7670">
      <w:pPr>
        <w:pStyle w:val="List"/>
      </w:pPr>
      <w:r>
        <w:t>Hard</w:t>
      </w:r>
    </w:p>
    <w:p w14:paraId="7DC3FEC1" w14:textId="77777777" w:rsidR="00DE7670" w:rsidRDefault="00DE7670" w:rsidP="00DE7670">
      <w:pPr>
        <w:pStyle w:val="List"/>
      </w:pPr>
      <w:r>
        <w:t>Impossible</w:t>
      </w:r>
    </w:p>
    <w:p w14:paraId="6311305E" w14:textId="77777777" w:rsidR="00DE7670" w:rsidRDefault="00DE7670" w:rsidP="00DE7670">
      <w:pPr>
        <w:pStyle w:val="ListNumber"/>
        <w:rPr>
          <w:noProof/>
        </w:rPr>
      </w:pPr>
      <w:r>
        <w:rPr>
          <w:noProof/>
        </w:rPr>
        <w:t>Would you agree that the music was vital to the level?</w:t>
      </w:r>
    </w:p>
    <w:p w14:paraId="25796289" w14:textId="77777777" w:rsidR="00DE7670" w:rsidRDefault="00DE7670" w:rsidP="00DE7670">
      <w:pPr>
        <w:pStyle w:val="List"/>
      </w:pPr>
      <w:r>
        <w:t>Strongly Agree</w:t>
      </w:r>
    </w:p>
    <w:p w14:paraId="3CC5FA2F" w14:textId="77777777" w:rsidR="00DE7670" w:rsidRDefault="00DE7670" w:rsidP="00DE7670">
      <w:pPr>
        <w:pStyle w:val="List"/>
      </w:pPr>
      <w:r>
        <w:t>Agree</w:t>
      </w:r>
    </w:p>
    <w:p w14:paraId="121BC3CE" w14:textId="77777777" w:rsidR="00DE7670" w:rsidRPr="00C4048E" w:rsidRDefault="00DE7670" w:rsidP="00DE7670">
      <w:pPr>
        <w:pStyle w:val="List"/>
        <w:rPr>
          <w:b/>
          <w:i/>
        </w:rPr>
      </w:pPr>
      <w:r w:rsidRPr="00C4048E">
        <w:rPr>
          <w:b/>
          <w:i/>
        </w:rPr>
        <w:t>Neither Agree nor Disagree</w:t>
      </w:r>
    </w:p>
    <w:p w14:paraId="4E336A6F" w14:textId="77777777" w:rsidR="00DE7670" w:rsidRDefault="00DE7670" w:rsidP="00DE7670">
      <w:pPr>
        <w:pStyle w:val="List"/>
      </w:pPr>
      <w:r>
        <w:t>Disagree</w:t>
      </w:r>
    </w:p>
    <w:p w14:paraId="258711CC" w14:textId="77777777" w:rsidR="00DE7670" w:rsidRDefault="00DE7670" w:rsidP="00DE7670">
      <w:pPr>
        <w:pStyle w:val="List"/>
      </w:pPr>
      <w:r>
        <w:t>Strongly Disagree</w:t>
      </w:r>
    </w:p>
    <w:p w14:paraId="49C2810C" w14:textId="77777777" w:rsidR="00DE7670" w:rsidRDefault="00DE7670" w:rsidP="00DE7670">
      <w:pPr>
        <w:pStyle w:val="ListNumber"/>
        <w:rPr>
          <w:noProof/>
        </w:rPr>
      </w:pPr>
      <w:r>
        <w:rPr>
          <w:noProof/>
        </w:rPr>
        <w:t>Would you agree that lighting was vital to the level?</w:t>
      </w:r>
    </w:p>
    <w:p w14:paraId="45DD7D34" w14:textId="77777777" w:rsidR="00DE7670" w:rsidRDefault="00DE7670" w:rsidP="00DE7670">
      <w:pPr>
        <w:pStyle w:val="List"/>
      </w:pPr>
      <w:r>
        <w:t>Strongly Agree</w:t>
      </w:r>
    </w:p>
    <w:p w14:paraId="5D19178B" w14:textId="77777777" w:rsidR="00DE7670" w:rsidRPr="00D205D0" w:rsidRDefault="00DE7670" w:rsidP="00DE7670">
      <w:pPr>
        <w:pStyle w:val="List"/>
        <w:rPr>
          <w:b/>
          <w:i/>
        </w:rPr>
      </w:pPr>
      <w:r w:rsidRPr="00D205D0">
        <w:rPr>
          <w:b/>
          <w:i/>
        </w:rPr>
        <w:t>Agree</w:t>
      </w:r>
    </w:p>
    <w:p w14:paraId="26A91FAA" w14:textId="77777777" w:rsidR="00DE7670" w:rsidRDefault="00DE7670" w:rsidP="00DE7670">
      <w:pPr>
        <w:pStyle w:val="List"/>
      </w:pPr>
      <w:r>
        <w:t>Neither Agree nor Disagree</w:t>
      </w:r>
    </w:p>
    <w:p w14:paraId="41309360" w14:textId="77777777" w:rsidR="00DE7670" w:rsidRDefault="00DE7670" w:rsidP="00DE7670">
      <w:pPr>
        <w:pStyle w:val="List"/>
      </w:pPr>
      <w:r>
        <w:t>Disagree</w:t>
      </w:r>
    </w:p>
    <w:p w14:paraId="7F92A2D0" w14:textId="77777777" w:rsidR="00DE7670" w:rsidRDefault="00DE7670" w:rsidP="00DE7670">
      <w:pPr>
        <w:pStyle w:val="List"/>
      </w:pPr>
      <w:r>
        <w:t>Strongly Disagree</w:t>
      </w:r>
    </w:p>
    <w:p w14:paraId="4038637C" w14:textId="77777777" w:rsidR="00DE7670" w:rsidRDefault="00DE7670" w:rsidP="00DE7670">
      <w:pPr>
        <w:pStyle w:val="ListNumber"/>
        <w:rPr>
          <w:noProof/>
        </w:rPr>
      </w:pPr>
      <w:r>
        <w:rPr>
          <w:noProof/>
        </w:rPr>
        <w:lastRenderedPageBreak/>
        <w:t>What do you think about the setting and environment?</w:t>
      </w:r>
    </w:p>
    <w:p w14:paraId="4E4D5374" w14:textId="77777777" w:rsidR="00DE7670" w:rsidRDefault="00DE7670" w:rsidP="00DE7670">
      <w:pPr>
        <w:pStyle w:val="ListNumber"/>
        <w:numPr>
          <w:ilvl w:val="0"/>
          <w:numId w:val="0"/>
        </w:numPr>
        <w:ind w:left="432" w:hanging="432"/>
        <w:rPr>
          <w:noProof/>
        </w:rPr>
      </w:pPr>
    </w:p>
    <w:p w14:paraId="078766F4" w14:textId="5A723044" w:rsidR="00DE7670" w:rsidRPr="00050E49" w:rsidRDefault="003049E4" w:rsidP="00DE7670">
      <w:pPr>
        <w:pStyle w:val="ListNumber"/>
        <w:numPr>
          <w:ilvl w:val="0"/>
          <w:numId w:val="0"/>
        </w:numPr>
        <w:ind w:left="432" w:hanging="432"/>
        <w:rPr>
          <w:noProof/>
          <w:color w:val="auto"/>
        </w:rPr>
      </w:pPr>
      <w:r w:rsidRPr="00050E49">
        <w:rPr>
          <w:noProof/>
          <w:color w:val="auto"/>
        </w:rPr>
        <w:t>Spooky</w:t>
      </w:r>
    </w:p>
    <w:p w14:paraId="70856200" w14:textId="77777777" w:rsidR="00DE7670" w:rsidRDefault="00DE7670" w:rsidP="00DE7670">
      <w:pPr>
        <w:pStyle w:val="ListNumber"/>
        <w:numPr>
          <w:ilvl w:val="0"/>
          <w:numId w:val="0"/>
        </w:numPr>
        <w:ind w:left="432" w:hanging="432"/>
        <w:rPr>
          <w:noProof/>
        </w:rPr>
      </w:pPr>
    </w:p>
    <w:p w14:paraId="480D7F27" w14:textId="77777777" w:rsidR="00DE7670" w:rsidRDefault="00DE7670" w:rsidP="00DE7670">
      <w:pPr>
        <w:pStyle w:val="ListNumber"/>
        <w:numPr>
          <w:ilvl w:val="0"/>
          <w:numId w:val="0"/>
        </w:numPr>
        <w:ind w:left="432" w:hanging="432"/>
        <w:rPr>
          <w:noProof/>
        </w:rPr>
      </w:pPr>
    </w:p>
    <w:p w14:paraId="48D3DD66" w14:textId="77777777" w:rsidR="00DE7670" w:rsidRDefault="00DE7670" w:rsidP="00DE7670">
      <w:pPr>
        <w:pStyle w:val="ListNumber"/>
        <w:numPr>
          <w:ilvl w:val="0"/>
          <w:numId w:val="0"/>
        </w:numPr>
        <w:ind w:left="432" w:hanging="432"/>
        <w:rPr>
          <w:noProof/>
        </w:rPr>
      </w:pPr>
    </w:p>
    <w:p w14:paraId="02E170EB" w14:textId="77777777" w:rsidR="00DE7670" w:rsidRDefault="00DE7670" w:rsidP="00DE7670">
      <w:pPr>
        <w:pStyle w:val="ListNumber"/>
        <w:rPr>
          <w:noProof/>
        </w:rPr>
      </w:pPr>
      <w:r>
        <w:rPr>
          <w:noProof/>
        </w:rPr>
        <w:t>Do you like the control system? Give your thoughts.</w:t>
      </w:r>
    </w:p>
    <w:p w14:paraId="1DB59933" w14:textId="77777777" w:rsidR="00DE7670" w:rsidRDefault="00DE7670" w:rsidP="00DE7670">
      <w:pPr>
        <w:pStyle w:val="ListNumber"/>
        <w:numPr>
          <w:ilvl w:val="0"/>
          <w:numId w:val="0"/>
        </w:numPr>
        <w:ind w:left="432" w:hanging="432"/>
        <w:rPr>
          <w:noProof/>
        </w:rPr>
      </w:pPr>
    </w:p>
    <w:p w14:paraId="5AC30B5A" w14:textId="4967C5D9" w:rsidR="00DE7670" w:rsidRPr="00050E49" w:rsidRDefault="00050E49" w:rsidP="00DE7670">
      <w:pPr>
        <w:pStyle w:val="ListNumber"/>
        <w:numPr>
          <w:ilvl w:val="0"/>
          <w:numId w:val="0"/>
        </w:numPr>
        <w:ind w:left="432" w:hanging="432"/>
        <w:rPr>
          <w:noProof/>
          <w:color w:val="auto"/>
        </w:rPr>
      </w:pPr>
      <w:r w:rsidRPr="00050E49">
        <w:rPr>
          <w:noProof/>
          <w:color w:val="auto"/>
        </w:rPr>
        <w:t>Comfortable layout</w:t>
      </w:r>
    </w:p>
    <w:p w14:paraId="079753AA" w14:textId="77777777" w:rsidR="00DE7670" w:rsidRDefault="00DE7670" w:rsidP="00DE7670">
      <w:pPr>
        <w:pStyle w:val="ListNumber"/>
        <w:numPr>
          <w:ilvl w:val="0"/>
          <w:numId w:val="0"/>
        </w:numPr>
        <w:ind w:left="432" w:hanging="432"/>
        <w:rPr>
          <w:noProof/>
        </w:rPr>
      </w:pPr>
    </w:p>
    <w:p w14:paraId="53715DAC" w14:textId="77777777" w:rsidR="00DE7670" w:rsidRDefault="00DE7670" w:rsidP="00DE7670">
      <w:pPr>
        <w:pStyle w:val="ListNumber"/>
        <w:numPr>
          <w:ilvl w:val="0"/>
          <w:numId w:val="0"/>
        </w:numPr>
        <w:ind w:left="432" w:hanging="432"/>
        <w:rPr>
          <w:noProof/>
        </w:rPr>
      </w:pPr>
    </w:p>
    <w:p w14:paraId="3F23832D" w14:textId="77777777" w:rsidR="00DE7670" w:rsidRDefault="00DE7670" w:rsidP="00DE7670">
      <w:pPr>
        <w:pStyle w:val="ListNumber"/>
        <w:numPr>
          <w:ilvl w:val="0"/>
          <w:numId w:val="0"/>
        </w:numPr>
        <w:ind w:left="432" w:hanging="432"/>
        <w:rPr>
          <w:noProof/>
        </w:rPr>
      </w:pPr>
    </w:p>
    <w:p w14:paraId="506C1A35" w14:textId="77777777" w:rsidR="00DE7670" w:rsidRDefault="00DE7670" w:rsidP="00DE7670">
      <w:pPr>
        <w:pStyle w:val="ListNumber"/>
        <w:rPr>
          <w:noProof/>
        </w:rPr>
      </w:pPr>
      <w:r>
        <w:rPr>
          <w:noProof/>
        </w:rPr>
        <w:t>What is the biggest success of the level in your opinion?</w:t>
      </w:r>
    </w:p>
    <w:p w14:paraId="5E363A52" w14:textId="77777777" w:rsidR="00DE7670" w:rsidRDefault="00DE7670" w:rsidP="00DE7670">
      <w:pPr>
        <w:pStyle w:val="ListNumber"/>
        <w:numPr>
          <w:ilvl w:val="0"/>
          <w:numId w:val="0"/>
        </w:numPr>
        <w:ind w:left="432" w:hanging="432"/>
        <w:rPr>
          <w:noProof/>
        </w:rPr>
      </w:pPr>
    </w:p>
    <w:p w14:paraId="6168382D" w14:textId="5028F8BC" w:rsidR="00DE7670" w:rsidRPr="00050E49" w:rsidRDefault="00050E49" w:rsidP="00DE7670">
      <w:pPr>
        <w:pStyle w:val="ListNumber"/>
        <w:numPr>
          <w:ilvl w:val="0"/>
          <w:numId w:val="0"/>
        </w:numPr>
        <w:ind w:left="432" w:hanging="432"/>
        <w:rPr>
          <w:noProof/>
          <w:color w:val="auto"/>
        </w:rPr>
      </w:pPr>
      <w:r w:rsidRPr="00050E49">
        <w:rPr>
          <w:noProof/>
          <w:color w:val="auto"/>
        </w:rPr>
        <w:t>Killing zombies was fun</w:t>
      </w:r>
    </w:p>
    <w:p w14:paraId="763FEEC3" w14:textId="77777777" w:rsidR="00DE7670" w:rsidRDefault="00DE7670" w:rsidP="00DE7670">
      <w:pPr>
        <w:pStyle w:val="ListNumber"/>
        <w:numPr>
          <w:ilvl w:val="0"/>
          <w:numId w:val="0"/>
        </w:numPr>
        <w:ind w:left="432" w:hanging="432"/>
        <w:rPr>
          <w:noProof/>
        </w:rPr>
      </w:pPr>
    </w:p>
    <w:p w14:paraId="0DB79592" w14:textId="77777777" w:rsidR="00DE7670" w:rsidRDefault="00DE7670" w:rsidP="00DE7670">
      <w:pPr>
        <w:pStyle w:val="ListNumber"/>
        <w:numPr>
          <w:ilvl w:val="0"/>
          <w:numId w:val="0"/>
        </w:numPr>
        <w:ind w:left="432" w:hanging="432"/>
        <w:rPr>
          <w:noProof/>
        </w:rPr>
      </w:pPr>
    </w:p>
    <w:p w14:paraId="56F1B6B6" w14:textId="77777777" w:rsidR="00DE7670" w:rsidRDefault="00DE7670" w:rsidP="00DE7670">
      <w:pPr>
        <w:pStyle w:val="ListNumber"/>
        <w:numPr>
          <w:ilvl w:val="0"/>
          <w:numId w:val="0"/>
        </w:numPr>
        <w:ind w:left="432" w:hanging="432"/>
        <w:rPr>
          <w:noProof/>
        </w:rPr>
      </w:pPr>
    </w:p>
    <w:p w14:paraId="11FB588F" w14:textId="77777777" w:rsidR="00DE7670" w:rsidRDefault="00DE7670" w:rsidP="00DE7670">
      <w:pPr>
        <w:pStyle w:val="ListNumber"/>
        <w:rPr>
          <w:noProof/>
        </w:rPr>
      </w:pPr>
      <w:r>
        <w:rPr>
          <w:noProof/>
        </w:rPr>
        <w:t>What is the biggest issue of the level in your opinion?</w:t>
      </w:r>
    </w:p>
    <w:p w14:paraId="728123C3" w14:textId="77777777" w:rsidR="00DE7670" w:rsidRDefault="00DE7670" w:rsidP="00DE7670">
      <w:pPr>
        <w:pStyle w:val="ListNumber"/>
        <w:numPr>
          <w:ilvl w:val="0"/>
          <w:numId w:val="0"/>
        </w:numPr>
        <w:ind w:left="432" w:hanging="432"/>
        <w:rPr>
          <w:noProof/>
        </w:rPr>
      </w:pPr>
    </w:p>
    <w:p w14:paraId="5F45EA6C" w14:textId="1A401C0B" w:rsidR="00DE7670" w:rsidRPr="003D3935" w:rsidRDefault="003D3935" w:rsidP="00DE7670">
      <w:pPr>
        <w:pStyle w:val="ListNumber"/>
        <w:numPr>
          <w:ilvl w:val="0"/>
          <w:numId w:val="0"/>
        </w:numPr>
        <w:ind w:left="432" w:hanging="432"/>
        <w:rPr>
          <w:noProof/>
          <w:color w:val="auto"/>
        </w:rPr>
      </w:pPr>
      <w:r w:rsidRPr="003D3935">
        <w:rPr>
          <w:noProof/>
          <w:color w:val="auto"/>
        </w:rPr>
        <w:t>Too short</w:t>
      </w:r>
    </w:p>
    <w:p w14:paraId="183F115F" w14:textId="77777777" w:rsidR="00DE7670" w:rsidRDefault="00DE7670" w:rsidP="00DE7670">
      <w:pPr>
        <w:pStyle w:val="ListNumber"/>
        <w:numPr>
          <w:ilvl w:val="0"/>
          <w:numId w:val="0"/>
        </w:numPr>
        <w:ind w:left="432" w:hanging="432"/>
        <w:rPr>
          <w:noProof/>
        </w:rPr>
      </w:pPr>
    </w:p>
    <w:p w14:paraId="468A1EB6" w14:textId="77777777" w:rsidR="00DE7670" w:rsidRDefault="00DE7670" w:rsidP="00DE7670">
      <w:pPr>
        <w:pStyle w:val="ListNumber"/>
        <w:numPr>
          <w:ilvl w:val="0"/>
          <w:numId w:val="0"/>
        </w:numPr>
        <w:ind w:left="432" w:hanging="432"/>
        <w:rPr>
          <w:noProof/>
        </w:rPr>
      </w:pPr>
    </w:p>
    <w:p w14:paraId="3BC9049C" w14:textId="77777777" w:rsidR="00DE7670" w:rsidRDefault="00DE7670" w:rsidP="00DE7670">
      <w:pPr>
        <w:pStyle w:val="ListNumber"/>
        <w:numPr>
          <w:ilvl w:val="0"/>
          <w:numId w:val="0"/>
        </w:numPr>
        <w:ind w:left="432" w:hanging="432"/>
        <w:rPr>
          <w:noProof/>
        </w:rPr>
      </w:pPr>
    </w:p>
    <w:p w14:paraId="29C29C01" w14:textId="77777777" w:rsidR="00DE7670" w:rsidRDefault="00DE7670" w:rsidP="00DE7670">
      <w:pPr>
        <w:pStyle w:val="ListNumber"/>
        <w:rPr>
          <w:noProof/>
        </w:rPr>
      </w:pPr>
      <w:r>
        <w:rPr>
          <w:noProof/>
        </w:rPr>
        <w:t>Please write any additional opinions you have.</w:t>
      </w:r>
    </w:p>
    <w:p w14:paraId="29E7A935" w14:textId="77777777" w:rsidR="00DE7670" w:rsidRPr="003D3935" w:rsidRDefault="00DE7670" w:rsidP="00DE7670">
      <w:pPr>
        <w:pStyle w:val="ListNumber"/>
        <w:numPr>
          <w:ilvl w:val="0"/>
          <w:numId w:val="0"/>
        </w:numPr>
        <w:ind w:left="432" w:hanging="432"/>
        <w:rPr>
          <w:noProof/>
          <w:color w:val="auto"/>
        </w:rPr>
      </w:pPr>
    </w:p>
    <w:p w14:paraId="37531DBD" w14:textId="7B8BC3FC" w:rsidR="00DE7670" w:rsidRPr="003D3935" w:rsidRDefault="003D3935" w:rsidP="00DE7670">
      <w:pPr>
        <w:rPr>
          <w:color w:val="auto"/>
        </w:rPr>
      </w:pPr>
      <w:r w:rsidRPr="003D3935">
        <w:rPr>
          <w:color w:val="auto"/>
        </w:rPr>
        <w:t>Gamepad support would be nice</w:t>
      </w:r>
    </w:p>
    <w:p w14:paraId="5C47F2AC" w14:textId="7F4AD4AC" w:rsidR="00DE7670" w:rsidRDefault="00DE7670" w:rsidP="00DE7670"/>
    <w:p w14:paraId="74CDD9E5" w14:textId="03DC72BF" w:rsidR="00DE7670" w:rsidRDefault="00DE7670" w:rsidP="00DE7670"/>
    <w:p w14:paraId="3B2ABE23" w14:textId="4220D8FA" w:rsidR="00DE7670" w:rsidRDefault="00DE7670" w:rsidP="00DE7670"/>
    <w:p w14:paraId="0130CB70" w14:textId="2589764F" w:rsidR="00DE7670" w:rsidRDefault="00DE7670" w:rsidP="00DE7670"/>
    <w:p w14:paraId="258C89D2" w14:textId="1D6538E8" w:rsidR="00DE7670" w:rsidRDefault="00DE7670" w:rsidP="00DE7670"/>
    <w:p w14:paraId="4F44E87C" w14:textId="683EA24A" w:rsidR="00DE7670" w:rsidRDefault="00DE7670" w:rsidP="00DE7670"/>
    <w:p w14:paraId="45E4DBCE" w14:textId="03BD058F" w:rsidR="00DE7670" w:rsidRDefault="00DE7670" w:rsidP="00DE7670"/>
    <w:p w14:paraId="058AFE0B" w14:textId="1A6E1976" w:rsidR="00DE7670" w:rsidRDefault="00DE7670" w:rsidP="00DE7670"/>
    <w:p w14:paraId="0CD37E64" w14:textId="6FA616FA" w:rsidR="00DE7670" w:rsidRDefault="00DE7670" w:rsidP="00DE7670"/>
    <w:p w14:paraId="51CC6EBA" w14:textId="7A6ED677" w:rsidR="00DE7670" w:rsidRDefault="00DE7670" w:rsidP="00DE7670"/>
    <w:p w14:paraId="5F5AE4B9" w14:textId="0E6739F2" w:rsidR="00DE7670" w:rsidRPr="003D3935" w:rsidRDefault="00DE7670" w:rsidP="00DE7670">
      <w:pPr>
        <w:pStyle w:val="Title"/>
        <w:spacing w:after="360"/>
        <w:jc w:val="left"/>
        <w:rPr>
          <w:b/>
          <w:i/>
          <w:color w:val="auto"/>
          <w:sz w:val="20"/>
        </w:rPr>
      </w:pPr>
      <w:r w:rsidRPr="00DE7670">
        <w:rPr>
          <w:rStyle w:val="Heading1Char"/>
          <w:noProof/>
          <w:lang w:eastAsia="en-GB"/>
        </w:rPr>
        <w:lastRenderedPageBreak/>
        <w:drawing>
          <wp:anchor distT="0" distB="0" distL="114300" distR="114300" simplePos="0" relativeHeight="251670528" behindDoc="1" locked="0" layoutInCell="1" allowOverlap="1" wp14:anchorId="26AFA3E9" wp14:editId="3B2FFAA9">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7" name="Picture 7"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1" w:name="_Toc479184255"/>
      <w:r w:rsidRPr="00DE7670">
        <w:rPr>
          <w:rStyle w:val="Heading1Char"/>
        </w:rPr>
        <w:t xml:space="preserve">Appendix </w:t>
      </w:r>
      <w:r w:rsidR="009D44E5">
        <w:rPr>
          <w:rStyle w:val="Heading1Char"/>
        </w:rPr>
        <w:t>6</w:t>
      </w:r>
      <w:r w:rsidRPr="00DE7670">
        <w:rPr>
          <w:rStyle w:val="Heading1Char"/>
        </w:rPr>
        <w:t xml:space="preserve"> - Level Design Survey </w:t>
      </w:r>
      <w:r w:rsidR="009D44E5">
        <w:rPr>
          <w:rStyle w:val="Heading1Char"/>
        </w:rPr>
        <w:t>6</w:t>
      </w:r>
      <w:bookmarkEnd w:id="21"/>
      <w:r w:rsidRPr="00860A5C">
        <w:rPr>
          <w:sz w:val="40"/>
        </w:rPr>
        <w:t xml:space="preserve">    </w:t>
      </w:r>
      <w:r w:rsidRPr="00EA51AC">
        <w:rPr>
          <w:color w:val="auto"/>
          <w:sz w:val="20"/>
        </w:rPr>
        <w:t xml:space="preserve">Name: </w:t>
      </w:r>
      <w:r w:rsidR="003D3935" w:rsidRPr="003D3935">
        <w:rPr>
          <w:b/>
          <w:i/>
          <w:color w:val="auto"/>
          <w:sz w:val="20"/>
        </w:rPr>
        <w:t>Euan Hamilton</w:t>
      </w:r>
    </w:p>
    <w:p w14:paraId="3D057595" w14:textId="77777777" w:rsidR="00DE7670" w:rsidRDefault="00DE7670" w:rsidP="002A047B">
      <w:pPr>
        <w:pStyle w:val="ListNumber"/>
        <w:numPr>
          <w:ilvl w:val="0"/>
          <w:numId w:val="39"/>
        </w:numPr>
        <w:rPr>
          <w:noProof/>
        </w:rPr>
      </w:pPr>
      <w:r>
        <w:rPr>
          <w:noProof/>
        </w:rPr>
        <w:t>Would you agree that the enviornment was immersive?</w:t>
      </w:r>
    </w:p>
    <w:p w14:paraId="157CAFF2" w14:textId="77777777" w:rsidR="00DE7670" w:rsidRPr="003D3935" w:rsidRDefault="00DE7670" w:rsidP="00DE7670">
      <w:pPr>
        <w:pStyle w:val="List"/>
        <w:rPr>
          <w:b/>
          <w:i/>
        </w:rPr>
      </w:pPr>
      <w:r w:rsidRPr="003D3935">
        <w:rPr>
          <w:b/>
          <w:i/>
        </w:rPr>
        <w:t>Strongly Agree</w:t>
      </w:r>
    </w:p>
    <w:p w14:paraId="6B769015" w14:textId="77777777" w:rsidR="00DE7670" w:rsidRDefault="00DE7670" w:rsidP="00DE7670">
      <w:pPr>
        <w:pStyle w:val="List"/>
      </w:pPr>
      <w:r>
        <w:t>Agree</w:t>
      </w:r>
    </w:p>
    <w:p w14:paraId="3E82662C" w14:textId="77777777" w:rsidR="00DE7670" w:rsidRDefault="00DE7670" w:rsidP="00DE7670">
      <w:pPr>
        <w:pStyle w:val="List"/>
      </w:pPr>
      <w:r>
        <w:t>Neither Agree nor Disagree</w:t>
      </w:r>
    </w:p>
    <w:p w14:paraId="2B96793B" w14:textId="77777777" w:rsidR="00DE7670" w:rsidRDefault="00DE7670" w:rsidP="00DE7670">
      <w:pPr>
        <w:pStyle w:val="List"/>
      </w:pPr>
      <w:r>
        <w:t>Disagree</w:t>
      </w:r>
    </w:p>
    <w:p w14:paraId="46B59EB4" w14:textId="77777777" w:rsidR="00DE7670" w:rsidRDefault="00DE7670" w:rsidP="00DE7670">
      <w:pPr>
        <w:pStyle w:val="List"/>
      </w:pPr>
      <w:r>
        <w:t>Strongly Disagree</w:t>
      </w:r>
    </w:p>
    <w:p w14:paraId="40964A2A" w14:textId="77777777" w:rsidR="00DE7670" w:rsidRDefault="00DE7670" w:rsidP="00DE7670">
      <w:pPr>
        <w:pStyle w:val="ListNumber"/>
        <w:rPr>
          <w:noProof/>
        </w:rPr>
      </w:pPr>
      <w:r>
        <w:rPr>
          <w:noProof/>
        </w:rPr>
        <w:t>What keywords would describe the three-part quest?</w:t>
      </w:r>
    </w:p>
    <w:p w14:paraId="60A800E0" w14:textId="77777777" w:rsidR="00DE7670" w:rsidRDefault="00DE7670" w:rsidP="00DE7670">
      <w:pPr>
        <w:pStyle w:val="List"/>
      </w:pPr>
      <w:r>
        <w:t>Varied</w:t>
      </w:r>
    </w:p>
    <w:p w14:paraId="2836867D" w14:textId="77777777" w:rsidR="00DE7670" w:rsidRPr="003D3935" w:rsidRDefault="00DE7670" w:rsidP="00DE7670">
      <w:pPr>
        <w:pStyle w:val="List"/>
        <w:rPr>
          <w:b/>
          <w:i/>
        </w:rPr>
      </w:pPr>
      <w:r w:rsidRPr="003D3935">
        <w:rPr>
          <w:b/>
          <w:i/>
        </w:rPr>
        <w:t>Exciting</w:t>
      </w:r>
    </w:p>
    <w:p w14:paraId="4ED23F94" w14:textId="77777777" w:rsidR="00DE7670" w:rsidRDefault="00DE7670" w:rsidP="00DE7670">
      <w:pPr>
        <w:pStyle w:val="List"/>
      </w:pPr>
      <w:r>
        <w:t>Story Driven</w:t>
      </w:r>
    </w:p>
    <w:p w14:paraId="72DDE642" w14:textId="77777777" w:rsidR="00DE7670" w:rsidRDefault="00DE7670" w:rsidP="00DE7670">
      <w:pPr>
        <w:pStyle w:val="List"/>
      </w:pPr>
      <w:r>
        <w:t>Inconsistent</w:t>
      </w:r>
    </w:p>
    <w:p w14:paraId="45D7557B" w14:textId="77777777" w:rsidR="00DE7670" w:rsidRDefault="00DE7670" w:rsidP="00DE7670">
      <w:pPr>
        <w:pStyle w:val="List"/>
      </w:pPr>
      <w:r>
        <w:t>Unfocused</w:t>
      </w:r>
    </w:p>
    <w:p w14:paraId="70F731E9" w14:textId="77777777" w:rsidR="00DE7670" w:rsidRDefault="00DE7670" w:rsidP="00DE7670">
      <w:pPr>
        <w:pStyle w:val="List"/>
      </w:pPr>
      <w:r>
        <w:t>Boring</w:t>
      </w:r>
    </w:p>
    <w:p w14:paraId="5642BCDE" w14:textId="77777777" w:rsidR="00DE7670" w:rsidRPr="003D3935" w:rsidRDefault="00DE7670" w:rsidP="00DE7670">
      <w:pPr>
        <w:pStyle w:val="List"/>
        <w:rPr>
          <w:b/>
          <w:i/>
        </w:rPr>
      </w:pPr>
      <w:r w:rsidRPr="003D3935">
        <w:rPr>
          <w:b/>
          <w:i/>
        </w:rPr>
        <w:t>High Quality</w:t>
      </w:r>
    </w:p>
    <w:p w14:paraId="595468FD" w14:textId="77777777" w:rsidR="00DE7670" w:rsidRDefault="00DE7670" w:rsidP="00DE7670">
      <w:pPr>
        <w:pStyle w:val="List"/>
      </w:pPr>
      <w:r>
        <w:t>Low Quality</w:t>
      </w:r>
    </w:p>
    <w:p w14:paraId="164C91AC" w14:textId="77777777" w:rsidR="00DE7670" w:rsidRDefault="00DE7670" w:rsidP="00DE7670">
      <w:pPr>
        <w:pStyle w:val="List"/>
      </w:pPr>
      <w:r>
        <w:t>Engaging</w:t>
      </w:r>
    </w:p>
    <w:p w14:paraId="127D2C35" w14:textId="77777777" w:rsidR="00DE7670" w:rsidRPr="003D3935" w:rsidRDefault="00DE7670" w:rsidP="00DE7670">
      <w:pPr>
        <w:pStyle w:val="List"/>
        <w:rPr>
          <w:b/>
          <w:i/>
        </w:rPr>
      </w:pPr>
      <w:r w:rsidRPr="003D3935">
        <w:rPr>
          <w:b/>
          <w:i/>
        </w:rPr>
        <w:t>Dull</w:t>
      </w:r>
    </w:p>
    <w:p w14:paraId="6715B3FC" w14:textId="77777777" w:rsidR="00DE7670" w:rsidRDefault="00DE7670" w:rsidP="00DE7670">
      <w:pPr>
        <w:pStyle w:val="List"/>
      </w:pPr>
      <w:r>
        <w:t>Overbearing</w:t>
      </w:r>
    </w:p>
    <w:p w14:paraId="46A6B65E" w14:textId="77777777" w:rsidR="00DE7670" w:rsidRDefault="00DE7670" w:rsidP="00DE7670">
      <w:pPr>
        <w:pStyle w:val="ListNumber"/>
        <w:rPr>
          <w:noProof/>
        </w:rPr>
      </w:pPr>
      <w:r>
        <w:rPr>
          <w:noProof/>
        </w:rPr>
        <w:t>How easy was it to complete the quest?</w:t>
      </w:r>
    </w:p>
    <w:p w14:paraId="04AF1C9A" w14:textId="77777777" w:rsidR="00DE7670" w:rsidRPr="003D3935" w:rsidRDefault="00DE7670" w:rsidP="00DE7670">
      <w:pPr>
        <w:pStyle w:val="List"/>
        <w:rPr>
          <w:b/>
          <w:i/>
        </w:rPr>
      </w:pPr>
      <w:r w:rsidRPr="003D3935">
        <w:rPr>
          <w:b/>
          <w:i/>
        </w:rPr>
        <w:t>Very Easy</w:t>
      </w:r>
    </w:p>
    <w:p w14:paraId="4CE8FB5D" w14:textId="77777777" w:rsidR="00DE7670" w:rsidRDefault="00DE7670" w:rsidP="00DE7670">
      <w:pPr>
        <w:pStyle w:val="List"/>
      </w:pPr>
      <w:r>
        <w:t>Easy</w:t>
      </w:r>
    </w:p>
    <w:p w14:paraId="20FFFA33" w14:textId="77777777" w:rsidR="00DE7670" w:rsidRDefault="00DE7670" w:rsidP="00DE7670">
      <w:pPr>
        <w:pStyle w:val="List"/>
      </w:pPr>
      <w:r>
        <w:t>Normal</w:t>
      </w:r>
    </w:p>
    <w:p w14:paraId="172E4115" w14:textId="77777777" w:rsidR="00DE7670" w:rsidRDefault="00DE7670" w:rsidP="00DE7670">
      <w:pPr>
        <w:pStyle w:val="List"/>
      </w:pPr>
      <w:r>
        <w:t>Hard</w:t>
      </w:r>
    </w:p>
    <w:p w14:paraId="64839233" w14:textId="77777777" w:rsidR="00DE7670" w:rsidRDefault="00DE7670" w:rsidP="00DE7670">
      <w:pPr>
        <w:pStyle w:val="List"/>
      </w:pPr>
      <w:r>
        <w:t>Very Hard</w:t>
      </w:r>
    </w:p>
    <w:p w14:paraId="268CAAFC" w14:textId="77777777" w:rsidR="00DE7670" w:rsidRDefault="00DE7670" w:rsidP="00DE7670">
      <w:pPr>
        <w:pStyle w:val="ListNumber"/>
        <w:rPr>
          <w:noProof/>
        </w:rPr>
      </w:pPr>
      <w:r>
        <w:rPr>
          <w:noProof/>
        </w:rPr>
        <w:t>Would a game full of small quests like this be fun in your opinion?</w:t>
      </w:r>
    </w:p>
    <w:p w14:paraId="7D885411" w14:textId="77777777" w:rsidR="00DE7670" w:rsidRPr="003D3935" w:rsidRDefault="00DE7670" w:rsidP="00DE7670">
      <w:pPr>
        <w:pStyle w:val="List"/>
        <w:rPr>
          <w:b/>
          <w:i/>
        </w:rPr>
      </w:pPr>
      <w:r w:rsidRPr="003D3935">
        <w:rPr>
          <w:b/>
          <w:i/>
        </w:rPr>
        <w:t>Yes</w:t>
      </w:r>
    </w:p>
    <w:p w14:paraId="720E1E2A" w14:textId="77777777" w:rsidR="00DE7670" w:rsidRDefault="00DE7670" w:rsidP="00DE7670">
      <w:pPr>
        <w:pStyle w:val="List"/>
      </w:pPr>
      <w:r>
        <w:t>Maybe</w:t>
      </w:r>
    </w:p>
    <w:p w14:paraId="22A81331" w14:textId="77777777" w:rsidR="00DE7670" w:rsidRDefault="00DE7670" w:rsidP="00DE7670">
      <w:pPr>
        <w:pStyle w:val="List"/>
      </w:pPr>
      <w:r>
        <w:t>No</w:t>
      </w:r>
    </w:p>
    <w:p w14:paraId="24F501DD" w14:textId="77777777" w:rsidR="00DE7670" w:rsidRDefault="00DE7670" w:rsidP="00DE7670">
      <w:pPr>
        <w:pStyle w:val="List"/>
        <w:numPr>
          <w:ilvl w:val="0"/>
          <w:numId w:val="0"/>
        </w:numPr>
        <w:ind w:left="864" w:hanging="432"/>
      </w:pPr>
    </w:p>
    <w:p w14:paraId="66554490" w14:textId="77777777" w:rsidR="00DE7670" w:rsidRDefault="00DE7670" w:rsidP="00DE7670">
      <w:pPr>
        <w:pStyle w:val="List"/>
        <w:numPr>
          <w:ilvl w:val="0"/>
          <w:numId w:val="0"/>
        </w:numPr>
        <w:ind w:left="864" w:hanging="432"/>
        <w:jc w:val="center"/>
      </w:pPr>
    </w:p>
    <w:p w14:paraId="70343AE0" w14:textId="77777777" w:rsidR="00DE7670" w:rsidRDefault="00DE7670" w:rsidP="00DE7670">
      <w:pPr>
        <w:pStyle w:val="ListNumber"/>
        <w:rPr>
          <w:noProof/>
        </w:rPr>
      </w:pPr>
      <w:r>
        <w:rPr>
          <w:noProof/>
        </w:rPr>
        <w:lastRenderedPageBreak/>
        <w:t>Do small dialogs meet your need in explinaing the narative of the quest?</w:t>
      </w:r>
    </w:p>
    <w:p w14:paraId="1EC3992A" w14:textId="77777777" w:rsidR="00DE7670" w:rsidRPr="006547AC" w:rsidRDefault="00DE7670" w:rsidP="00DE7670">
      <w:pPr>
        <w:pStyle w:val="List"/>
        <w:rPr>
          <w:b/>
          <w:i/>
        </w:rPr>
      </w:pPr>
      <w:r w:rsidRPr="006547AC">
        <w:rPr>
          <w:b/>
          <w:i/>
        </w:rPr>
        <w:t>Yes</w:t>
      </w:r>
    </w:p>
    <w:p w14:paraId="50D7A86A" w14:textId="77777777" w:rsidR="00DE7670" w:rsidRDefault="00DE7670" w:rsidP="00DE7670">
      <w:pPr>
        <w:pStyle w:val="List"/>
      </w:pPr>
      <w:r>
        <w:t>No</w:t>
      </w:r>
    </w:p>
    <w:p w14:paraId="7C64C145" w14:textId="77777777" w:rsidR="00DE7670" w:rsidRDefault="00DE7670" w:rsidP="00DE7670">
      <w:pPr>
        <w:pStyle w:val="ListNumber"/>
        <w:rPr>
          <w:noProof/>
        </w:rPr>
      </w:pPr>
      <w:r>
        <w:rPr>
          <w:noProof/>
        </w:rPr>
        <w:t>Was the user interface intrusive?</w:t>
      </w:r>
    </w:p>
    <w:p w14:paraId="4057814E" w14:textId="77777777" w:rsidR="00DE7670" w:rsidRDefault="00DE7670" w:rsidP="00DE7670">
      <w:pPr>
        <w:pStyle w:val="List"/>
      </w:pPr>
      <w:r>
        <w:t>Yes</w:t>
      </w:r>
    </w:p>
    <w:p w14:paraId="7808764F" w14:textId="77777777" w:rsidR="00DE7670" w:rsidRPr="006547AC" w:rsidRDefault="00DE7670" w:rsidP="00DE7670">
      <w:pPr>
        <w:pStyle w:val="List"/>
        <w:rPr>
          <w:b/>
          <w:i/>
        </w:rPr>
      </w:pPr>
      <w:r w:rsidRPr="006547AC">
        <w:rPr>
          <w:b/>
          <w:i/>
        </w:rPr>
        <w:t>No</w:t>
      </w:r>
    </w:p>
    <w:p w14:paraId="77AFA0E5" w14:textId="77777777" w:rsidR="00DE7670" w:rsidRDefault="00DE7670" w:rsidP="00DE7670">
      <w:pPr>
        <w:pStyle w:val="ListNumber"/>
        <w:rPr>
          <w:noProof/>
        </w:rPr>
      </w:pPr>
      <w:r>
        <w:rPr>
          <w:noProof/>
        </w:rPr>
        <w:t>Would you agree that the enemies were easy to defeat?</w:t>
      </w:r>
    </w:p>
    <w:p w14:paraId="27BC561F" w14:textId="77777777" w:rsidR="00DE7670" w:rsidRPr="005F65C5" w:rsidRDefault="00DE7670" w:rsidP="00DE7670">
      <w:pPr>
        <w:pStyle w:val="List"/>
        <w:rPr>
          <w:b/>
          <w:i/>
        </w:rPr>
      </w:pPr>
      <w:r w:rsidRPr="005F65C5">
        <w:rPr>
          <w:b/>
          <w:i/>
        </w:rPr>
        <w:t>Strongly Agree</w:t>
      </w:r>
    </w:p>
    <w:p w14:paraId="7F40B082" w14:textId="77777777" w:rsidR="00DE7670" w:rsidRDefault="00DE7670" w:rsidP="00DE7670">
      <w:pPr>
        <w:pStyle w:val="List"/>
      </w:pPr>
      <w:r>
        <w:t>Agree</w:t>
      </w:r>
    </w:p>
    <w:p w14:paraId="6FC075D7" w14:textId="77777777" w:rsidR="00DE7670" w:rsidRDefault="00DE7670" w:rsidP="00DE7670">
      <w:pPr>
        <w:pStyle w:val="List"/>
      </w:pPr>
      <w:r>
        <w:t>Neither Agree nor Disagree</w:t>
      </w:r>
    </w:p>
    <w:p w14:paraId="4575BACE" w14:textId="77777777" w:rsidR="00DE7670" w:rsidRDefault="00DE7670" w:rsidP="00DE7670">
      <w:pPr>
        <w:pStyle w:val="List"/>
      </w:pPr>
      <w:r>
        <w:t>Disagree</w:t>
      </w:r>
    </w:p>
    <w:p w14:paraId="508C5ADC" w14:textId="77777777" w:rsidR="00DE7670" w:rsidRDefault="00DE7670" w:rsidP="00DE7670">
      <w:pPr>
        <w:pStyle w:val="List"/>
      </w:pPr>
      <w:r>
        <w:t>Strongly Disagree</w:t>
      </w:r>
    </w:p>
    <w:p w14:paraId="33868496" w14:textId="77777777" w:rsidR="00DE7670" w:rsidRDefault="00DE7670" w:rsidP="00DE7670">
      <w:pPr>
        <w:pStyle w:val="ListNumber"/>
        <w:rPr>
          <w:noProof/>
        </w:rPr>
      </w:pPr>
      <w:r>
        <w:rPr>
          <w:noProof/>
        </w:rPr>
        <w:t xml:space="preserve">How easy was it to detect clues at the campsite? </w:t>
      </w:r>
    </w:p>
    <w:p w14:paraId="4A994017" w14:textId="77777777" w:rsidR="00DE7670" w:rsidRDefault="00DE7670" w:rsidP="00DE7670">
      <w:pPr>
        <w:pStyle w:val="List"/>
      </w:pPr>
      <w:r>
        <w:t>Very Easy</w:t>
      </w:r>
    </w:p>
    <w:p w14:paraId="743C84C6" w14:textId="77777777" w:rsidR="00DE7670" w:rsidRDefault="00DE7670" w:rsidP="00DE7670">
      <w:pPr>
        <w:pStyle w:val="List"/>
      </w:pPr>
      <w:r>
        <w:t>Easy</w:t>
      </w:r>
    </w:p>
    <w:p w14:paraId="50BE98A3" w14:textId="77777777" w:rsidR="00DE7670" w:rsidRPr="009D4FCC" w:rsidRDefault="00DE7670" w:rsidP="00DE7670">
      <w:pPr>
        <w:pStyle w:val="List"/>
        <w:rPr>
          <w:b/>
          <w:i/>
        </w:rPr>
      </w:pPr>
      <w:r w:rsidRPr="009D4FCC">
        <w:rPr>
          <w:b/>
          <w:i/>
        </w:rPr>
        <w:t>Normal</w:t>
      </w:r>
    </w:p>
    <w:p w14:paraId="3AF29708" w14:textId="77777777" w:rsidR="00DE7670" w:rsidRDefault="00DE7670" w:rsidP="00DE7670">
      <w:pPr>
        <w:pStyle w:val="List"/>
      </w:pPr>
      <w:r>
        <w:t>Hard</w:t>
      </w:r>
    </w:p>
    <w:p w14:paraId="0798E461" w14:textId="77777777" w:rsidR="00DE7670" w:rsidRDefault="00DE7670" w:rsidP="00DE7670">
      <w:pPr>
        <w:pStyle w:val="List"/>
      </w:pPr>
      <w:r>
        <w:t>Impossible</w:t>
      </w:r>
    </w:p>
    <w:p w14:paraId="0F7E01E2" w14:textId="77777777" w:rsidR="00DE7670" w:rsidRDefault="00DE7670" w:rsidP="00DE7670">
      <w:pPr>
        <w:pStyle w:val="ListNumber"/>
        <w:rPr>
          <w:noProof/>
        </w:rPr>
      </w:pPr>
      <w:r>
        <w:rPr>
          <w:noProof/>
        </w:rPr>
        <w:t>Would you agree that the music was vital to the level?</w:t>
      </w:r>
    </w:p>
    <w:p w14:paraId="701AE7C2" w14:textId="77777777" w:rsidR="00DE7670" w:rsidRPr="004774CC" w:rsidRDefault="00DE7670" w:rsidP="00DE7670">
      <w:pPr>
        <w:pStyle w:val="List"/>
        <w:rPr>
          <w:b/>
          <w:i/>
        </w:rPr>
      </w:pPr>
      <w:r w:rsidRPr="004774CC">
        <w:rPr>
          <w:b/>
          <w:i/>
        </w:rPr>
        <w:t>Strongly Agree</w:t>
      </w:r>
    </w:p>
    <w:p w14:paraId="5339E135" w14:textId="77777777" w:rsidR="00DE7670" w:rsidRDefault="00DE7670" w:rsidP="00DE7670">
      <w:pPr>
        <w:pStyle w:val="List"/>
      </w:pPr>
      <w:r>
        <w:t>Agree</w:t>
      </w:r>
    </w:p>
    <w:p w14:paraId="6E817F19" w14:textId="77777777" w:rsidR="00DE7670" w:rsidRDefault="00DE7670" w:rsidP="00DE7670">
      <w:pPr>
        <w:pStyle w:val="List"/>
      </w:pPr>
      <w:r>
        <w:t>Neither Agree nor Disagree</w:t>
      </w:r>
    </w:p>
    <w:p w14:paraId="78F5E1E8" w14:textId="77777777" w:rsidR="00DE7670" w:rsidRDefault="00DE7670" w:rsidP="00DE7670">
      <w:pPr>
        <w:pStyle w:val="List"/>
      </w:pPr>
      <w:r>
        <w:t>Disagree</w:t>
      </w:r>
    </w:p>
    <w:p w14:paraId="0BE87CFE" w14:textId="77777777" w:rsidR="00DE7670" w:rsidRDefault="00DE7670" w:rsidP="00DE7670">
      <w:pPr>
        <w:pStyle w:val="List"/>
      </w:pPr>
      <w:r>
        <w:t>Strongly Disagree</w:t>
      </w:r>
    </w:p>
    <w:p w14:paraId="710FCB8D" w14:textId="77777777" w:rsidR="00DE7670" w:rsidRDefault="00DE7670" w:rsidP="00DE7670">
      <w:pPr>
        <w:pStyle w:val="ListNumber"/>
        <w:rPr>
          <w:noProof/>
        </w:rPr>
      </w:pPr>
      <w:r>
        <w:rPr>
          <w:noProof/>
        </w:rPr>
        <w:t>Would you agree that lighting was vital to the level?</w:t>
      </w:r>
    </w:p>
    <w:p w14:paraId="0600D1AB" w14:textId="77777777" w:rsidR="00DE7670" w:rsidRDefault="00DE7670" w:rsidP="00DE7670">
      <w:pPr>
        <w:pStyle w:val="List"/>
      </w:pPr>
      <w:r>
        <w:t>Strongly Agree</w:t>
      </w:r>
    </w:p>
    <w:p w14:paraId="687840E5" w14:textId="77777777" w:rsidR="00DE7670" w:rsidRPr="00953D97" w:rsidRDefault="00DE7670" w:rsidP="00DE7670">
      <w:pPr>
        <w:pStyle w:val="List"/>
        <w:rPr>
          <w:b/>
          <w:i/>
        </w:rPr>
      </w:pPr>
      <w:r w:rsidRPr="00953D97">
        <w:rPr>
          <w:b/>
          <w:i/>
        </w:rPr>
        <w:t>Agree</w:t>
      </w:r>
    </w:p>
    <w:p w14:paraId="685E7EBC" w14:textId="77777777" w:rsidR="00DE7670" w:rsidRDefault="00DE7670" w:rsidP="00DE7670">
      <w:pPr>
        <w:pStyle w:val="List"/>
      </w:pPr>
      <w:r>
        <w:t>Neither Agree nor Disagree</w:t>
      </w:r>
    </w:p>
    <w:p w14:paraId="0C30E192" w14:textId="77777777" w:rsidR="00DE7670" w:rsidRDefault="00DE7670" w:rsidP="00DE7670">
      <w:pPr>
        <w:pStyle w:val="List"/>
      </w:pPr>
      <w:r>
        <w:t>Disagree</w:t>
      </w:r>
    </w:p>
    <w:p w14:paraId="4A4A4766" w14:textId="77777777" w:rsidR="00DE7670" w:rsidRDefault="00DE7670" w:rsidP="00DE7670">
      <w:pPr>
        <w:pStyle w:val="List"/>
      </w:pPr>
      <w:r>
        <w:t>Strongly Disagree</w:t>
      </w:r>
    </w:p>
    <w:p w14:paraId="7BDDA7CD" w14:textId="77777777" w:rsidR="00DE7670" w:rsidRDefault="00DE7670" w:rsidP="00DE7670">
      <w:pPr>
        <w:pStyle w:val="ListNumber"/>
        <w:rPr>
          <w:noProof/>
        </w:rPr>
      </w:pPr>
      <w:r>
        <w:rPr>
          <w:noProof/>
        </w:rPr>
        <w:lastRenderedPageBreak/>
        <w:t>What do you think about the setting and environment?</w:t>
      </w:r>
    </w:p>
    <w:p w14:paraId="017B64A7" w14:textId="77777777" w:rsidR="00DE7670" w:rsidRDefault="00DE7670" w:rsidP="00DE7670">
      <w:pPr>
        <w:pStyle w:val="ListNumber"/>
        <w:numPr>
          <w:ilvl w:val="0"/>
          <w:numId w:val="0"/>
        </w:numPr>
        <w:ind w:left="432" w:hanging="432"/>
        <w:rPr>
          <w:noProof/>
        </w:rPr>
      </w:pPr>
    </w:p>
    <w:p w14:paraId="75D113D6" w14:textId="613DB4BF" w:rsidR="00DE7670" w:rsidRPr="002023C4" w:rsidRDefault="002023C4" w:rsidP="00DE7670">
      <w:pPr>
        <w:pStyle w:val="ListNumber"/>
        <w:numPr>
          <w:ilvl w:val="0"/>
          <w:numId w:val="0"/>
        </w:numPr>
        <w:ind w:left="432" w:hanging="432"/>
        <w:rPr>
          <w:noProof/>
          <w:color w:val="auto"/>
        </w:rPr>
      </w:pPr>
      <w:r w:rsidRPr="002023C4">
        <w:rPr>
          <w:noProof/>
          <w:color w:val="auto"/>
        </w:rPr>
        <w:t>Very dark, good animations</w:t>
      </w:r>
    </w:p>
    <w:p w14:paraId="70F2E948" w14:textId="77777777" w:rsidR="00DE7670" w:rsidRDefault="00DE7670" w:rsidP="00DE7670">
      <w:pPr>
        <w:pStyle w:val="ListNumber"/>
        <w:numPr>
          <w:ilvl w:val="0"/>
          <w:numId w:val="0"/>
        </w:numPr>
        <w:ind w:left="432" w:hanging="432"/>
        <w:rPr>
          <w:noProof/>
        </w:rPr>
      </w:pPr>
    </w:p>
    <w:p w14:paraId="31EC7428" w14:textId="77777777" w:rsidR="00DE7670" w:rsidRDefault="00DE7670" w:rsidP="00DE7670">
      <w:pPr>
        <w:pStyle w:val="ListNumber"/>
        <w:numPr>
          <w:ilvl w:val="0"/>
          <w:numId w:val="0"/>
        </w:numPr>
        <w:ind w:left="432" w:hanging="432"/>
        <w:rPr>
          <w:noProof/>
        </w:rPr>
      </w:pPr>
    </w:p>
    <w:p w14:paraId="5730E5E4" w14:textId="77777777" w:rsidR="00DE7670" w:rsidRDefault="00DE7670" w:rsidP="00DE7670">
      <w:pPr>
        <w:pStyle w:val="ListNumber"/>
        <w:numPr>
          <w:ilvl w:val="0"/>
          <w:numId w:val="0"/>
        </w:numPr>
        <w:ind w:left="432" w:hanging="432"/>
        <w:rPr>
          <w:noProof/>
        </w:rPr>
      </w:pPr>
    </w:p>
    <w:p w14:paraId="09F040FC" w14:textId="77777777" w:rsidR="00DE7670" w:rsidRDefault="00DE7670" w:rsidP="00DE7670">
      <w:pPr>
        <w:pStyle w:val="ListNumber"/>
        <w:rPr>
          <w:noProof/>
        </w:rPr>
      </w:pPr>
      <w:r>
        <w:rPr>
          <w:noProof/>
        </w:rPr>
        <w:t>Do you like the control system? Give your thoughts.</w:t>
      </w:r>
    </w:p>
    <w:p w14:paraId="60F9BF43" w14:textId="77777777" w:rsidR="00DE7670" w:rsidRDefault="00DE7670" w:rsidP="00DE7670">
      <w:pPr>
        <w:pStyle w:val="ListNumber"/>
        <w:numPr>
          <w:ilvl w:val="0"/>
          <w:numId w:val="0"/>
        </w:numPr>
        <w:ind w:left="432" w:hanging="432"/>
        <w:rPr>
          <w:noProof/>
        </w:rPr>
      </w:pPr>
    </w:p>
    <w:p w14:paraId="682B64A0" w14:textId="6306F11B" w:rsidR="00DE7670" w:rsidRPr="001F2759" w:rsidRDefault="002023C4" w:rsidP="00DE7670">
      <w:pPr>
        <w:pStyle w:val="ListNumber"/>
        <w:numPr>
          <w:ilvl w:val="0"/>
          <w:numId w:val="0"/>
        </w:numPr>
        <w:ind w:left="432" w:hanging="432"/>
        <w:rPr>
          <w:noProof/>
          <w:color w:val="auto"/>
        </w:rPr>
      </w:pPr>
      <w:r w:rsidRPr="001F2759">
        <w:rPr>
          <w:noProof/>
          <w:color w:val="auto"/>
        </w:rPr>
        <w:t>Yes</w:t>
      </w:r>
    </w:p>
    <w:p w14:paraId="63C02E8E" w14:textId="77777777" w:rsidR="00DE7670" w:rsidRDefault="00DE7670" w:rsidP="00DE7670">
      <w:pPr>
        <w:pStyle w:val="ListNumber"/>
        <w:numPr>
          <w:ilvl w:val="0"/>
          <w:numId w:val="0"/>
        </w:numPr>
        <w:ind w:left="432" w:hanging="432"/>
        <w:rPr>
          <w:noProof/>
        </w:rPr>
      </w:pPr>
    </w:p>
    <w:p w14:paraId="5EC6F505" w14:textId="77777777" w:rsidR="00DE7670" w:rsidRDefault="00DE7670" w:rsidP="00DE7670">
      <w:pPr>
        <w:pStyle w:val="ListNumber"/>
        <w:numPr>
          <w:ilvl w:val="0"/>
          <w:numId w:val="0"/>
        </w:numPr>
        <w:ind w:left="432" w:hanging="432"/>
        <w:rPr>
          <w:noProof/>
        </w:rPr>
      </w:pPr>
    </w:p>
    <w:p w14:paraId="11B2AF30" w14:textId="77777777" w:rsidR="00DE7670" w:rsidRDefault="00DE7670" w:rsidP="00DE7670">
      <w:pPr>
        <w:pStyle w:val="ListNumber"/>
        <w:numPr>
          <w:ilvl w:val="0"/>
          <w:numId w:val="0"/>
        </w:numPr>
        <w:ind w:left="432" w:hanging="432"/>
        <w:rPr>
          <w:noProof/>
        </w:rPr>
      </w:pPr>
    </w:p>
    <w:p w14:paraId="0EF78D45" w14:textId="77777777" w:rsidR="00DE7670" w:rsidRDefault="00DE7670" w:rsidP="00DE7670">
      <w:pPr>
        <w:pStyle w:val="ListNumber"/>
        <w:rPr>
          <w:noProof/>
        </w:rPr>
      </w:pPr>
      <w:r>
        <w:rPr>
          <w:noProof/>
        </w:rPr>
        <w:t>What is the biggest success of the level in your opinion?</w:t>
      </w:r>
    </w:p>
    <w:p w14:paraId="49F358D2" w14:textId="77777777" w:rsidR="00DE7670" w:rsidRDefault="00DE7670" w:rsidP="00DE7670">
      <w:pPr>
        <w:pStyle w:val="ListNumber"/>
        <w:numPr>
          <w:ilvl w:val="0"/>
          <w:numId w:val="0"/>
        </w:numPr>
        <w:ind w:left="432" w:hanging="432"/>
        <w:rPr>
          <w:noProof/>
        </w:rPr>
      </w:pPr>
    </w:p>
    <w:p w14:paraId="17A35871" w14:textId="0512C7F4" w:rsidR="00DE7670" w:rsidRPr="00BF5823" w:rsidRDefault="00BF5823" w:rsidP="00DE7670">
      <w:pPr>
        <w:pStyle w:val="ListNumber"/>
        <w:numPr>
          <w:ilvl w:val="0"/>
          <w:numId w:val="0"/>
        </w:numPr>
        <w:ind w:left="432" w:hanging="432"/>
        <w:rPr>
          <w:noProof/>
          <w:color w:val="auto"/>
        </w:rPr>
      </w:pPr>
      <w:r w:rsidRPr="00BF5823">
        <w:rPr>
          <w:noProof/>
          <w:color w:val="auto"/>
        </w:rPr>
        <w:t>Defeating zombies</w:t>
      </w:r>
    </w:p>
    <w:p w14:paraId="7084ACF5" w14:textId="77777777" w:rsidR="00DE7670" w:rsidRDefault="00DE7670" w:rsidP="00DE7670">
      <w:pPr>
        <w:pStyle w:val="ListNumber"/>
        <w:numPr>
          <w:ilvl w:val="0"/>
          <w:numId w:val="0"/>
        </w:numPr>
        <w:ind w:left="432" w:hanging="432"/>
        <w:rPr>
          <w:noProof/>
        </w:rPr>
      </w:pPr>
    </w:p>
    <w:p w14:paraId="2CEC1EE7" w14:textId="77777777" w:rsidR="00DE7670" w:rsidRDefault="00DE7670" w:rsidP="00DE7670">
      <w:pPr>
        <w:pStyle w:val="ListNumber"/>
        <w:numPr>
          <w:ilvl w:val="0"/>
          <w:numId w:val="0"/>
        </w:numPr>
        <w:ind w:left="432" w:hanging="432"/>
        <w:rPr>
          <w:noProof/>
        </w:rPr>
      </w:pPr>
    </w:p>
    <w:p w14:paraId="796A4CF8" w14:textId="77777777" w:rsidR="00DE7670" w:rsidRDefault="00DE7670" w:rsidP="00DE7670">
      <w:pPr>
        <w:pStyle w:val="ListNumber"/>
        <w:numPr>
          <w:ilvl w:val="0"/>
          <w:numId w:val="0"/>
        </w:numPr>
        <w:ind w:left="432" w:hanging="432"/>
        <w:rPr>
          <w:noProof/>
        </w:rPr>
      </w:pPr>
    </w:p>
    <w:p w14:paraId="7E17CA1D" w14:textId="77777777" w:rsidR="00DE7670" w:rsidRDefault="00DE7670" w:rsidP="00DE7670">
      <w:pPr>
        <w:pStyle w:val="ListNumber"/>
        <w:rPr>
          <w:noProof/>
        </w:rPr>
      </w:pPr>
      <w:r>
        <w:rPr>
          <w:noProof/>
        </w:rPr>
        <w:t>What is the biggest issue of the level in your opinion?</w:t>
      </w:r>
    </w:p>
    <w:p w14:paraId="71B1BCD5" w14:textId="77777777" w:rsidR="00DE7670" w:rsidRDefault="00DE7670" w:rsidP="00DE7670">
      <w:pPr>
        <w:pStyle w:val="ListNumber"/>
        <w:numPr>
          <w:ilvl w:val="0"/>
          <w:numId w:val="0"/>
        </w:numPr>
        <w:ind w:left="432" w:hanging="432"/>
        <w:rPr>
          <w:noProof/>
        </w:rPr>
      </w:pPr>
    </w:p>
    <w:p w14:paraId="4AA632C9" w14:textId="01608238" w:rsidR="00DE7670" w:rsidRPr="00BF5823" w:rsidRDefault="00BF5823" w:rsidP="00DE7670">
      <w:pPr>
        <w:pStyle w:val="ListNumber"/>
        <w:numPr>
          <w:ilvl w:val="0"/>
          <w:numId w:val="0"/>
        </w:numPr>
        <w:ind w:left="432" w:hanging="432"/>
        <w:rPr>
          <w:noProof/>
          <w:color w:val="auto"/>
        </w:rPr>
      </w:pPr>
      <w:r w:rsidRPr="00BF5823">
        <w:rPr>
          <w:noProof/>
          <w:color w:val="auto"/>
        </w:rPr>
        <w:t>None</w:t>
      </w:r>
    </w:p>
    <w:p w14:paraId="64F72927" w14:textId="77777777" w:rsidR="00DE7670" w:rsidRDefault="00DE7670" w:rsidP="00DE7670">
      <w:pPr>
        <w:pStyle w:val="ListNumber"/>
        <w:numPr>
          <w:ilvl w:val="0"/>
          <w:numId w:val="0"/>
        </w:numPr>
        <w:ind w:left="432" w:hanging="432"/>
        <w:rPr>
          <w:noProof/>
        </w:rPr>
      </w:pPr>
    </w:p>
    <w:p w14:paraId="78F298BA" w14:textId="77777777" w:rsidR="00DE7670" w:rsidRDefault="00DE7670" w:rsidP="00DE7670">
      <w:pPr>
        <w:pStyle w:val="ListNumber"/>
        <w:numPr>
          <w:ilvl w:val="0"/>
          <w:numId w:val="0"/>
        </w:numPr>
        <w:ind w:left="432" w:hanging="432"/>
        <w:rPr>
          <w:noProof/>
        </w:rPr>
      </w:pPr>
    </w:p>
    <w:p w14:paraId="0DDA166D" w14:textId="77777777" w:rsidR="00DE7670" w:rsidRDefault="00DE7670" w:rsidP="00DE7670">
      <w:pPr>
        <w:pStyle w:val="ListNumber"/>
        <w:numPr>
          <w:ilvl w:val="0"/>
          <w:numId w:val="0"/>
        </w:numPr>
        <w:ind w:left="432" w:hanging="432"/>
        <w:rPr>
          <w:noProof/>
        </w:rPr>
      </w:pPr>
    </w:p>
    <w:p w14:paraId="029B1B02" w14:textId="77777777" w:rsidR="00DE7670" w:rsidRDefault="00DE7670" w:rsidP="00DE7670">
      <w:pPr>
        <w:pStyle w:val="ListNumber"/>
        <w:rPr>
          <w:noProof/>
        </w:rPr>
      </w:pPr>
      <w:r>
        <w:rPr>
          <w:noProof/>
        </w:rPr>
        <w:t>Please write any additional opinions you have.</w:t>
      </w:r>
    </w:p>
    <w:p w14:paraId="1367D32D" w14:textId="77777777" w:rsidR="00DE7670" w:rsidRDefault="00DE7670" w:rsidP="00DE7670">
      <w:pPr>
        <w:pStyle w:val="ListNumber"/>
        <w:numPr>
          <w:ilvl w:val="0"/>
          <w:numId w:val="0"/>
        </w:numPr>
        <w:ind w:left="432" w:hanging="432"/>
        <w:rPr>
          <w:noProof/>
        </w:rPr>
      </w:pPr>
    </w:p>
    <w:p w14:paraId="124900D6" w14:textId="77777777" w:rsidR="00BF5823" w:rsidRPr="00BF5823" w:rsidRDefault="00BF5823" w:rsidP="00BF5823">
      <w:pPr>
        <w:pStyle w:val="ListNumber"/>
        <w:numPr>
          <w:ilvl w:val="0"/>
          <w:numId w:val="0"/>
        </w:numPr>
        <w:ind w:left="432" w:hanging="432"/>
        <w:rPr>
          <w:noProof/>
          <w:color w:val="auto"/>
        </w:rPr>
      </w:pPr>
      <w:r w:rsidRPr="00BF5823">
        <w:rPr>
          <w:noProof/>
          <w:color w:val="auto"/>
        </w:rPr>
        <w:t>None</w:t>
      </w:r>
    </w:p>
    <w:p w14:paraId="111D28B7" w14:textId="77777777" w:rsidR="00DE7670" w:rsidRPr="00DE7670" w:rsidRDefault="00DE7670" w:rsidP="00DE7670"/>
    <w:p w14:paraId="09269443" w14:textId="686F4A0E" w:rsidR="00DE7670" w:rsidRDefault="00DE7670" w:rsidP="00DE7670"/>
    <w:p w14:paraId="1078ED34" w14:textId="7E5B0C30" w:rsidR="00DE7670" w:rsidRDefault="00DE7670" w:rsidP="00DE7670"/>
    <w:p w14:paraId="05EF7810" w14:textId="08445F33" w:rsidR="00DE7670" w:rsidRDefault="00DE7670" w:rsidP="00DE7670"/>
    <w:p w14:paraId="4204DE9A" w14:textId="2858406F" w:rsidR="00DE7670" w:rsidRDefault="00DE7670" w:rsidP="00DE7670"/>
    <w:p w14:paraId="5CACA4B6" w14:textId="5C436843" w:rsidR="00DE7670" w:rsidRDefault="00DE7670" w:rsidP="00DE7670"/>
    <w:p w14:paraId="2103A79C" w14:textId="5A307095" w:rsidR="00DE7670" w:rsidRDefault="00DE7670" w:rsidP="00DE7670"/>
    <w:p w14:paraId="0F5BF92C" w14:textId="7E568CF6" w:rsidR="00DE7670" w:rsidRDefault="00DE7670" w:rsidP="00DE7670"/>
    <w:p w14:paraId="596AC7A8" w14:textId="57A7F8E5" w:rsidR="00DE7670" w:rsidRDefault="00DE7670" w:rsidP="00DE7670"/>
    <w:p w14:paraId="620450E4" w14:textId="7506594C" w:rsidR="00DE7670" w:rsidRDefault="00DE7670" w:rsidP="00DE7670"/>
    <w:p w14:paraId="0F9CC1F5" w14:textId="520FA54A" w:rsidR="00DE7670" w:rsidRDefault="00DE7670" w:rsidP="00DE7670"/>
    <w:p w14:paraId="15FEAAF1" w14:textId="3EE760F8"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2576" behindDoc="1" locked="0" layoutInCell="1" allowOverlap="1" wp14:anchorId="3C08EADD" wp14:editId="3D26E4B2">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8" name="Picture 8"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2" w:name="_Toc479184256"/>
      <w:r w:rsidRPr="00DE7670">
        <w:rPr>
          <w:rStyle w:val="Heading1Char"/>
        </w:rPr>
        <w:t xml:space="preserve">Appendix </w:t>
      </w:r>
      <w:r w:rsidR="009D44E5">
        <w:rPr>
          <w:rStyle w:val="Heading1Char"/>
        </w:rPr>
        <w:t>7</w:t>
      </w:r>
      <w:r w:rsidRPr="00DE7670">
        <w:rPr>
          <w:rStyle w:val="Heading1Char"/>
        </w:rPr>
        <w:t xml:space="preserve"> - Level Design Survey </w:t>
      </w:r>
      <w:r w:rsidR="009D44E5">
        <w:rPr>
          <w:rStyle w:val="Heading1Char"/>
        </w:rPr>
        <w:t>7</w:t>
      </w:r>
      <w:bookmarkEnd w:id="22"/>
      <w:r w:rsidRPr="00860A5C">
        <w:rPr>
          <w:sz w:val="40"/>
        </w:rPr>
        <w:t xml:space="preserve">    </w:t>
      </w:r>
      <w:r w:rsidRPr="00EA51AC">
        <w:rPr>
          <w:color w:val="auto"/>
          <w:sz w:val="20"/>
        </w:rPr>
        <w:t xml:space="preserve">Name: </w:t>
      </w:r>
      <w:r w:rsidR="004C6F99" w:rsidRPr="004C6F99">
        <w:rPr>
          <w:b/>
          <w:i/>
          <w:color w:val="auto"/>
          <w:sz w:val="20"/>
        </w:rPr>
        <w:t>Nathan Robinson</w:t>
      </w:r>
    </w:p>
    <w:p w14:paraId="65F09AD1" w14:textId="77777777" w:rsidR="00DE7670" w:rsidRDefault="00DE7670" w:rsidP="002A047B">
      <w:pPr>
        <w:pStyle w:val="ListNumber"/>
        <w:numPr>
          <w:ilvl w:val="0"/>
          <w:numId w:val="40"/>
        </w:numPr>
        <w:rPr>
          <w:noProof/>
        </w:rPr>
      </w:pPr>
      <w:r>
        <w:rPr>
          <w:noProof/>
        </w:rPr>
        <w:t>Would you agree that the enviornment was immersive?</w:t>
      </w:r>
    </w:p>
    <w:p w14:paraId="5A7037C3" w14:textId="77777777" w:rsidR="00DE7670" w:rsidRDefault="00DE7670" w:rsidP="00DE7670">
      <w:pPr>
        <w:pStyle w:val="List"/>
      </w:pPr>
      <w:r>
        <w:t>Strongly Agree</w:t>
      </w:r>
    </w:p>
    <w:p w14:paraId="1E182D00" w14:textId="77777777" w:rsidR="00DE7670" w:rsidRPr="00BF1B72" w:rsidRDefault="00DE7670" w:rsidP="00DE7670">
      <w:pPr>
        <w:pStyle w:val="List"/>
        <w:rPr>
          <w:b/>
          <w:i/>
        </w:rPr>
      </w:pPr>
      <w:r w:rsidRPr="00BF1B72">
        <w:rPr>
          <w:b/>
          <w:i/>
        </w:rPr>
        <w:t>Agree</w:t>
      </w:r>
    </w:p>
    <w:p w14:paraId="208327D4" w14:textId="77777777" w:rsidR="00DE7670" w:rsidRDefault="00DE7670" w:rsidP="00DE7670">
      <w:pPr>
        <w:pStyle w:val="List"/>
      </w:pPr>
      <w:r>
        <w:t>Neither Agree nor Disagree</w:t>
      </w:r>
    </w:p>
    <w:p w14:paraId="629BA6C9" w14:textId="77777777" w:rsidR="00DE7670" w:rsidRDefault="00DE7670" w:rsidP="00DE7670">
      <w:pPr>
        <w:pStyle w:val="List"/>
      </w:pPr>
      <w:r>
        <w:t>Disagree</w:t>
      </w:r>
    </w:p>
    <w:p w14:paraId="085A64C2" w14:textId="77777777" w:rsidR="00DE7670" w:rsidRDefault="00DE7670" w:rsidP="00DE7670">
      <w:pPr>
        <w:pStyle w:val="List"/>
      </w:pPr>
      <w:r>
        <w:t>Strongly Disagree</w:t>
      </w:r>
    </w:p>
    <w:p w14:paraId="0ED823FF" w14:textId="77777777" w:rsidR="00DE7670" w:rsidRDefault="00DE7670" w:rsidP="00DE7670">
      <w:pPr>
        <w:pStyle w:val="ListNumber"/>
        <w:rPr>
          <w:noProof/>
        </w:rPr>
      </w:pPr>
      <w:r>
        <w:rPr>
          <w:noProof/>
        </w:rPr>
        <w:t>What keywords would describe the three-part quest?</w:t>
      </w:r>
    </w:p>
    <w:p w14:paraId="14E9A5FC" w14:textId="77777777" w:rsidR="00DE7670" w:rsidRDefault="00DE7670" w:rsidP="00DE7670">
      <w:pPr>
        <w:pStyle w:val="List"/>
      </w:pPr>
      <w:r>
        <w:t>Varied</w:t>
      </w:r>
    </w:p>
    <w:p w14:paraId="62917ECD" w14:textId="77777777" w:rsidR="00DE7670" w:rsidRDefault="00DE7670" w:rsidP="00DE7670">
      <w:pPr>
        <w:pStyle w:val="List"/>
      </w:pPr>
      <w:r>
        <w:t>Exciting</w:t>
      </w:r>
    </w:p>
    <w:p w14:paraId="02BA588A" w14:textId="77777777" w:rsidR="00DE7670" w:rsidRPr="00DF3C21" w:rsidRDefault="00DE7670" w:rsidP="00DE7670">
      <w:pPr>
        <w:pStyle w:val="List"/>
        <w:rPr>
          <w:b/>
          <w:i/>
        </w:rPr>
      </w:pPr>
      <w:r w:rsidRPr="00DF3C21">
        <w:rPr>
          <w:b/>
          <w:i/>
        </w:rPr>
        <w:t>Story Driven</w:t>
      </w:r>
    </w:p>
    <w:p w14:paraId="41E36659" w14:textId="77777777" w:rsidR="00DE7670" w:rsidRDefault="00DE7670" w:rsidP="00DE7670">
      <w:pPr>
        <w:pStyle w:val="List"/>
      </w:pPr>
      <w:r>
        <w:t>Inconsistent</w:t>
      </w:r>
    </w:p>
    <w:p w14:paraId="4BDA315C" w14:textId="77777777" w:rsidR="00DE7670" w:rsidRDefault="00DE7670" w:rsidP="00DE7670">
      <w:pPr>
        <w:pStyle w:val="List"/>
      </w:pPr>
      <w:r>
        <w:t>Unfocused</w:t>
      </w:r>
    </w:p>
    <w:p w14:paraId="0CA47CC7" w14:textId="77777777" w:rsidR="00DE7670" w:rsidRDefault="00DE7670" w:rsidP="00DE7670">
      <w:pPr>
        <w:pStyle w:val="List"/>
      </w:pPr>
      <w:r>
        <w:t>Boring</w:t>
      </w:r>
    </w:p>
    <w:p w14:paraId="1D53966B" w14:textId="77777777" w:rsidR="00DE7670" w:rsidRPr="00652CD4" w:rsidRDefault="00DE7670" w:rsidP="00DE7670">
      <w:pPr>
        <w:pStyle w:val="List"/>
        <w:rPr>
          <w:b/>
          <w:i/>
        </w:rPr>
      </w:pPr>
      <w:r w:rsidRPr="00652CD4">
        <w:rPr>
          <w:b/>
          <w:i/>
        </w:rPr>
        <w:t>High Quality</w:t>
      </w:r>
    </w:p>
    <w:p w14:paraId="2ABE3C39" w14:textId="77777777" w:rsidR="00DE7670" w:rsidRDefault="00DE7670" w:rsidP="00DE7670">
      <w:pPr>
        <w:pStyle w:val="List"/>
      </w:pPr>
      <w:r>
        <w:t>Low Quality</w:t>
      </w:r>
    </w:p>
    <w:p w14:paraId="5F1916C5" w14:textId="77777777" w:rsidR="00DE7670" w:rsidRPr="002519E2" w:rsidRDefault="00DE7670" w:rsidP="00DE7670">
      <w:pPr>
        <w:pStyle w:val="List"/>
        <w:rPr>
          <w:b/>
          <w:i/>
        </w:rPr>
      </w:pPr>
      <w:r w:rsidRPr="002519E2">
        <w:rPr>
          <w:b/>
          <w:i/>
        </w:rPr>
        <w:t>Engaging</w:t>
      </w:r>
    </w:p>
    <w:p w14:paraId="608B6905" w14:textId="77777777" w:rsidR="00DE7670" w:rsidRDefault="00DE7670" w:rsidP="00DE7670">
      <w:pPr>
        <w:pStyle w:val="List"/>
      </w:pPr>
      <w:r>
        <w:t>Dull</w:t>
      </w:r>
    </w:p>
    <w:p w14:paraId="5F48BC68" w14:textId="77777777" w:rsidR="00DE7670" w:rsidRDefault="00DE7670" w:rsidP="00DE7670">
      <w:pPr>
        <w:pStyle w:val="List"/>
      </w:pPr>
      <w:r>
        <w:t>Overbearing</w:t>
      </w:r>
    </w:p>
    <w:p w14:paraId="0470C896" w14:textId="77777777" w:rsidR="00DE7670" w:rsidRDefault="00DE7670" w:rsidP="00DE7670">
      <w:pPr>
        <w:pStyle w:val="ListNumber"/>
        <w:rPr>
          <w:noProof/>
        </w:rPr>
      </w:pPr>
      <w:r>
        <w:rPr>
          <w:noProof/>
        </w:rPr>
        <w:t>How easy was it to complete the quest?</w:t>
      </w:r>
    </w:p>
    <w:p w14:paraId="75CBDE0F" w14:textId="77777777" w:rsidR="00DE7670" w:rsidRDefault="00DE7670" w:rsidP="00DE7670">
      <w:pPr>
        <w:pStyle w:val="List"/>
      </w:pPr>
      <w:r>
        <w:t>Very Easy</w:t>
      </w:r>
    </w:p>
    <w:p w14:paraId="2912CECD" w14:textId="77777777" w:rsidR="00DE7670" w:rsidRPr="004F1AFC" w:rsidRDefault="00DE7670" w:rsidP="00DE7670">
      <w:pPr>
        <w:pStyle w:val="List"/>
        <w:rPr>
          <w:b/>
          <w:i/>
        </w:rPr>
      </w:pPr>
      <w:r w:rsidRPr="004F1AFC">
        <w:rPr>
          <w:b/>
          <w:i/>
        </w:rPr>
        <w:t>Easy</w:t>
      </w:r>
    </w:p>
    <w:p w14:paraId="519450EF" w14:textId="77777777" w:rsidR="00DE7670" w:rsidRDefault="00DE7670" w:rsidP="00DE7670">
      <w:pPr>
        <w:pStyle w:val="List"/>
      </w:pPr>
      <w:r>
        <w:t>Normal</w:t>
      </w:r>
    </w:p>
    <w:p w14:paraId="41F1BF16" w14:textId="77777777" w:rsidR="00DE7670" w:rsidRDefault="00DE7670" w:rsidP="00DE7670">
      <w:pPr>
        <w:pStyle w:val="List"/>
      </w:pPr>
      <w:r>
        <w:t>Hard</w:t>
      </w:r>
    </w:p>
    <w:p w14:paraId="723C75CC" w14:textId="77777777" w:rsidR="00DE7670" w:rsidRDefault="00DE7670" w:rsidP="00DE7670">
      <w:pPr>
        <w:pStyle w:val="List"/>
      </w:pPr>
      <w:r>
        <w:t>Very Hard</w:t>
      </w:r>
    </w:p>
    <w:p w14:paraId="148005E7" w14:textId="77777777" w:rsidR="00DE7670" w:rsidRDefault="00DE7670" w:rsidP="00DE7670">
      <w:pPr>
        <w:pStyle w:val="ListNumber"/>
        <w:rPr>
          <w:noProof/>
        </w:rPr>
      </w:pPr>
      <w:r>
        <w:rPr>
          <w:noProof/>
        </w:rPr>
        <w:t>Would a game full of small quests like this be fun in your opinion?</w:t>
      </w:r>
    </w:p>
    <w:p w14:paraId="0E6F2CE3" w14:textId="77777777" w:rsidR="00DE7670" w:rsidRPr="009A7C77" w:rsidRDefault="00DE7670" w:rsidP="00DE7670">
      <w:pPr>
        <w:pStyle w:val="List"/>
        <w:rPr>
          <w:b/>
          <w:i/>
        </w:rPr>
      </w:pPr>
      <w:r w:rsidRPr="009A7C77">
        <w:rPr>
          <w:b/>
          <w:i/>
        </w:rPr>
        <w:t>Yes</w:t>
      </w:r>
    </w:p>
    <w:p w14:paraId="5A19BC42" w14:textId="77777777" w:rsidR="00DE7670" w:rsidRDefault="00DE7670" w:rsidP="00DE7670">
      <w:pPr>
        <w:pStyle w:val="List"/>
      </w:pPr>
      <w:r>
        <w:t>Maybe</w:t>
      </w:r>
    </w:p>
    <w:p w14:paraId="285807DF" w14:textId="77777777" w:rsidR="00DE7670" w:rsidRDefault="00DE7670" w:rsidP="00DE7670">
      <w:pPr>
        <w:pStyle w:val="List"/>
      </w:pPr>
      <w:r>
        <w:t>No</w:t>
      </w:r>
    </w:p>
    <w:p w14:paraId="5432ABF6" w14:textId="77777777" w:rsidR="00DE7670" w:rsidRDefault="00DE7670" w:rsidP="00DE7670">
      <w:pPr>
        <w:pStyle w:val="List"/>
        <w:numPr>
          <w:ilvl w:val="0"/>
          <w:numId w:val="0"/>
        </w:numPr>
        <w:ind w:left="864" w:hanging="432"/>
      </w:pPr>
    </w:p>
    <w:p w14:paraId="36FBCDD1" w14:textId="77777777" w:rsidR="00DE7670" w:rsidRDefault="00DE7670" w:rsidP="00DE7670">
      <w:pPr>
        <w:pStyle w:val="List"/>
        <w:numPr>
          <w:ilvl w:val="0"/>
          <w:numId w:val="0"/>
        </w:numPr>
        <w:ind w:left="864" w:hanging="432"/>
        <w:jc w:val="center"/>
      </w:pPr>
    </w:p>
    <w:p w14:paraId="75138F68" w14:textId="77777777" w:rsidR="00DE7670" w:rsidRDefault="00DE7670" w:rsidP="00DE7670">
      <w:pPr>
        <w:pStyle w:val="ListNumber"/>
        <w:rPr>
          <w:noProof/>
        </w:rPr>
      </w:pPr>
      <w:r>
        <w:rPr>
          <w:noProof/>
        </w:rPr>
        <w:lastRenderedPageBreak/>
        <w:t>Do small dialogs meet your need in explinaing the narative of the quest?</w:t>
      </w:r>
    </w:p>
    <w:p w14:paraId="0A7189BD" w14:textId="77777777" w:rsidR="00DE7670" w:rsidRPr="00684B76" w:rsidRDefault="00DE7670" w:rsidP="00DE7670">
      <w:pPr>
        <w:pStyle w:val="List"/>
        <w:rPr>
          <w:b/>
          <w:i/>
        </w:rPr>
      </w:pPr>
      <w:r w:rsidRPr="00684B76">
        <w:rPr>
          <w:b/>
          <w:i/>
        </w:rPr>
        <w:t>Yes</w:t>
      </w:r>
    </w:p>
    <w:p w14:paraId="40BDBC00" w14:textId="77777777" w:rsidR="00DE7670" w:rsidRDefault="00DE7670" w:rsidP="00DE7670">
      <w:pPr>
        <w:pStyle w:val="List"/>
      </w:pPr>
      <w:r>
        <w:t>No</w:t>
      </w:r>
    </w:p>
    <w:p w14:paraId="49E22983" w14:textId="77777777" w:rsidR="00DE7670" w:rsidRDefault="00DE7670" w:rsidP="00DE7670">
      <w:pPr>
        <w:pStyle w:val="ListNumber"/>
        <w:rPr>
          <w:noProof/>
        </w:rPr>
      </w:pPr>
      <w:r>
        <w:rPr>
          <w:noProof/>
        </w:rPr>
        <w:t>Was the user interface intrusive?</w:t>
      </w:r>
    </w:p>
    <w:p w14:paraId="045F5472" w14:textId="77777777" w:rsidR="00DE7670" w:rsidRPr="003C09B2" w:rsidRDefault="00DE7670" w:rsidP="00DE7670">
      <w:pPr>
        <w:pStyle w:val="List"/>
        <w:rPr>
          <w:b/>
          <w:i/>
        </w:rPr>
      </w:pPr>
      <w:r w:rsidRPr="003C09B2">
        <w:rPr>
          <w:b/>
          <w:i/>
        </w:rPr>
        <w:t>Yes</w:t>
      </w:r>
    </w:p>
    <w:p w14:paraId="58374253" w14:textId="77777777" w:rsidR="00DE7670" w:rsidRDefault="00DE7670" w:rsidP="00DE7670">
      <w:pPr>
        <w:pStyle w:val="List"/>
      </w:pPr>
      <w:r>
        <w:t>No</w:t>
      </w:r>
    </w:p>
    <w:p w14:paraId="5AF84ABC" w14:textId="77777777" w:rsidR="00DE7670" w:rsidRDefault="00DE7670" w:rsidP="00DE7670">
      <w:pPr>
        <w:pStyle w:val="ListNumber"/>
        <w:rPr>
          <w:noProof/>
        </w:rPr>
      </w:pPr>
      <w:r>
        <w:rPr>
          <w:noProof/>
        </w:rPr>
        <w:t>Would you agree that the enemies were easy to defeat?</w:t>
      </w:r>
    </w:p>
    <w:p w14:paraId="0257ED4F" w14:textId="77777777" w:rsidR="00DE7670" w:rsidRDefault="00DE7670" w:rsidP="00DE7670">
      <w:pPr>
        <w:pStyle w:val="List"/>
      </w:pPr>
      <w:r>
        <w:t>Strongly Agree</w:t>
      </w:r>
    </w:p>
    <w:p w14:paraId="0237AF78" w14:textId="77777777" w:rsidR="00DE7670" w:rsidRPr="0009497B" w:rsidRDefault="00DE7670" w:rsidP="00DE7670">
      <w:pPr>
        <w:pStyle w:val="List"/>
        <w:rPr>
          <w:b/>
          <w:i/>
        </w:rPr>
      </w:pPr>
      <w:r w:rsidRPr="0009497B">
        <w:rPr>
          <w:b/>
          <w:i/>
        </w:rPr>
        <w:t>Agree</w:t>
      </w:r>
    </w:p>
    <w:p w14:paraId="2D5331D0" w14:textId="77777777" w:rsidR="00DE7670" w:rsidRDefault="00DE7670" w:rsidP="00DE7670">
      <w:pPr>
        <w:pStyle w:val="List"/>
      </w:pPr>
      <w:r>
        <w:t>Neither Agree nor Disagree</w:t>
      </w:r>
    </w:p>
    <w:p w14:paraId="6BAAD145" w14:textId="77777777" w:rsidR="00DE7670" w:rsidRDefault="00DE7670" w:rsidP="00DE7670">
      <w:pPr>
        <w:pStyle w:val="List"/>
      </w:pPr>
      <w:r>
        <w:t>Disagree</w:t>
      </w:r>
    </w:p>
    <w:p w14:paraId="132B3F07" w14:textId="77777777" w:rsidR="00DE7670" w:rsidRDefault="00DE7670" w:rsidP="00DE7670">
      <w:pPr>
        <w:pStyle w:val="List"/>
      </w:pPr>
      <w:r>
        <w:t>Strongly Disagree</w:t>
      </w:r>
    </w:p>
    <w:p w14:paraId="7D1DA5DD" w14:textId="77777777" w:rsidR="00DE7670" w:rsidRDefault="00DE7670" w:rsidP="00DE7670">
      <w:pPr>
        <w:pStyle w:val="ListNumber"/>
        <w:rPr>
          <w:noProof/>
        </w:rPr>
      </w:pPr>
      <w:r>
        <w:rPr>
          <w:noProof/>
        </w:rPr>
        <w:t xml:space="preserve">How easy was it to detect clues at the campsite? </w:t>
      </w:r>
    </w:p>
    <w:p w14:paraId="75710392" w14:textId="77777777" w:rsidR="00DE7670" w:rsidRDefault="00DE7670" w:rsidP="00DE7670">
      <w:pPr>
        <w:pStyle w:val="List"/>
      </w:pPr>
      <w:r>
        <w:t>Very Easy</w:t>
      </w:r>
    </w:p>
    <w:p w14:paraId="0BA2F4A6" w14:textId="77777777" w:rsidR="00DE7670" w:rsidRDefault="00DE7670" w:rsidP="00DE7670">
      <w:pPr>
        <w:pStyle w:val="List"/>
      </w:pPr>
      <w:r>
        <w:t>Easy</w:t>
      </w:r>
    </w:p>
    <w:p w14:paraId="05903A7B" w14:textId="77777777" w:rsidR="00DE7670" w:rsidRPr="00BD7BE9" w:rsidRDefault="00DE7670" w:rsidP="00DE7670">
      <w:pPr>
        <w:pStyle w:val="List"/>
        <w:rPr>
          <w:b/>
          <w:i/>
        </w:rPr>
      </w:pPr>
      <w:r w:rsidRPr="00BD7BE9">
        <w:rPr>
          <w:b/>
          <w:i/>
        </w:rPr>
        <w:t>Normal</w:t>
      </w:r>
    </w:p>
    <w:p w14:paraId="092040AD" w14:textId="77777777" w:rsidR="00DE7670" w:rsidRDefault="00DE7670" w:rsidP="00DE7670">
      <w:pPr>
        <w:pStyle w:val="List"/>
      </w:pPr>
      <w:r>
        <w:t>Hard</w:t>
      </w:r>
    </w:p>
    <w:p w14:paraId="355DE4F8" w14:textId="77777777" w:rsidR="00DE7670" w:rsidRDefault="00DE7670" w:rsidP="00DE7670">
      <w:pPr>
        <w:pStyle w:val="List"/>
      </w:pPr>
      <w:r>
        <w:t>Impossible</w:t>
      </w:r>
    </w:p>
    <w:p w14:paraId="6E25D9CE" w14:textId="77777777" w:rsidR="00DE7670" w:rsidRDefault="00DE7670" w:rsidP="00DE7670">
      <w:pPr>
        <w:pStyle w:val="ListNumber"/>
        <w:rPr>
          <w:noProof/>
        </w:rPr>
      </w:pPr>
      <w:r>
        <w:rPr>
          <w:noProof/>
        </w:rPr>
        <w:t>Would you agree that the music was vital to the level?</w:t>
      </w:r>
    </w:p>
    <w:p w14:paraId="3D219A43" w14:textId="77777777" w:rsidR="00DE7670" w:rsidRPr="00C76C47" w:rsidRDefault="00DE7670" w:rsidP="00DE7670">
      <w:pPr>
        <w:pStyle w:val="List"/>
        <w:rPr>
          <w:b/>
          <w:i/>
        </w:rPr>
      </w:pPr>
      <w:r w:rsidRPr="00C76C47">
        <w:rPr>
          <w:b/>
          <w:i/>
        </w:rPr>
        <w:t>Strongly Agree</w:t>
      </w:r>
    </w:p>
    <w:p w14:paraId="4D27E1DE" w14:textId="77777777" w:rsidR="00DE7670" w:rsidRDefault="00DE7670" w:rsidP="00DE7670">
      <w:pPr>
        <w:pStyle w:val="List"/>
      </w:pPr>
      <w:r>
        <w:t>Agree</w:t>
      </w:r>
    </w:p>
    <w:p w14:paraId="0E10E036" w14:textId="77777777" w:rsidR="00DE7670" w:rsidRDefault="00DE7670" w:rsidP="00DE7670">
      <w:pPr>
        <w:pStyle w:val="List"/>
      </w:pPr>
      <w:r>
        <w:t>Neither Agree nor Disagree</w:t>
      </w:r>
    </w:p>
    <w:p w14:paraId="387633EF" w14:textId="77777777" w:rsidR="00DE7670" w:rsidRDefault="00DE7670" w:rsidP="00DE7670">
      <w:pPr>
        <w:pStyle w:val="List"/>
      </w:pPr>
      <w:r>
        <w:t>Disagree</w:t>
      </w:r>
    </w:p>
    <w:p w14:paraId="29B33A22" w14:textId="77777777" w:rsidR="00DE7670" w:rsidRDefault="00DE7670" w:rsidP="00DE7670">
      <w:pPr>
        <w:pStyle w:val="List"/>
      </w:pPr>
      <w:r>
        <w:t>Strongly Disagree</w:t>
      </w:r>
    </w:p>
    <w:p w14:paraId="5BC9E9D1" w14:textId="77777777" w:rsidR="00DE7670" w:rsidRDefault="00DE7670" w:rsidP="00DE7670">
      <w:pPr>
        <w:pStyle w:val="ListNumber"/>
        <w:rPr>
          <w:noProof/>
        </w:rPr>
      </w:pPr>
      <w:r>
        <w:rPr>
          <w:noProof/>
        </w:rPr>
        <w:t>Would you agree that lighting was vital to the level?</w:t>
      </w:r>
    </w:p>
    <w:p w14:paraId="6C1BCAFE" w14:textId="77777777" w:rsidR="00DE7670" w:rsidRPr="00C10E11" w:rsidRDefault="00DE7670" w:rsidP="00DE7670">
      <w:pPr>
        <w:pStyle w:val="List"/>
        <w:rPr>
          <w:b/>
          <w:i/>
        </w:rPr>
      </w:pPr>
      <w:r w:rsidRPr="00C10E11">
        <w:rPr>
          <w:b/>
          <w:i/>
        </w:rPr>
        <w:t>Strongly Agree</w:t>
      </w:r>
    </w:p>
    <w:p w14:paraId="01476AD6" w14:textId="77777777" w:rsidR="00DE7670" w:rsidRDefault="00DE7670" w:rsidP="00DE7670">
      <w:pPr>
        <w:pStyle w:val="List"/>
      </w:pPr>
      <w:r>
        <w:t>Agree</w:t>
      </w:r>
    </w:p>
    <w:p w14:paraId="2BDA5143" w14:textId="77777777" w:rsidR="00DE7670" w:rsidRDefault="00DE7670" w:rsidP="00DE7670">
      <w:pPr>
        <w:pStyle w:val="List"/>
      </w:pPr>
      <w:r>
        <w:t>Neither Agree nor Disagree</w:t>
      </w:r>
    </w:p>
    <w:p w14:paraId="716C2FAF" w14:textId="77777777" w:rsidR="00DE7670" w:rsidRDefault="00DE7670" w:rsidP="00DE7670">
      <w:pPr>
        <w:pStyle w:val="List"/>
      </w:pPr>
      <w:r>
        <w:t>Disagree</w:t>
      </w:r>
    </w:p>
    <w:p w14:paraId="5E6E48B1" w14:textId="77777777" w:rsidR="00DE7670" w:rsidRDefault="00DE7670" w:rsidP="00DE7670">
      <w:pPr>
        <w:pStyle w:val="List"/>
      </w:pPr>
      <w:r>
        <w:t>Strongly Disagree</w:t>
      </w:r>
    </w:p>
    <w:p w14:paraId="27FFBF46" w14:textId="77777777" w:rsidR="00DE7670" w:rsidRDefault="00DE7670" w:rsidP="00DE7670">
      <w:pPr>
        <w:pStyle w:val="ListNumber"/>
        <w:rPr>
          <w:noProof/>
        </w:rPr>
      </w:pPr>
      <w:r>
        <w:rPr>
          <w:noProof/>
        </w:rPr>
        <w:lastRenderedPageBreak/>
        <w:t>What do you think about the setting and environment?</w:t>
      </w:r>
    </w:p>
    <w:p w14:paraId="1959ACDC" w14:textId="76DEE0D3" w:rsidR="00DE7670" w:rsidRDefault="00DE7670" w:rsidP="00DE7670">
      <w:pPr>
        <w:pStyle w:val="ListNumber"/>
        <w:numPr>
          <w:ilvl w:val="0"/>
          <w:numId w:val="0"/>
        </w:numPr>
        <w:ind w:left="432" w:hanging="432"/>
        <w:rPr>
          <w:noProof/>
        </w:rPr>
      </w:pPr>
    </w:p>
    <w:p w14:paraId="5F63FB7B" w14:textId="79965FE7" w:rsidR="00175598" w:rsidRPr="00175598" w:rsidRDefault="00175598" w:rsidP="00DE7670">
      <w:pPr>
        <w:pStyle w:val="ListNumber"/>
        <w:numPr>
          <w:ilvl w:val="0"/>
          <w:numId w:val="0"/>
        </w:numPr>
        <w:ind w:left="432" w:hanging="432"/>
        <w:rPr>
          <w:noProof/>
          <w:color w:val="auto"/>
        </w:rPr>
      </w:pPr>
      <w:r w:rsidRPr="00175598">
        <w:rPr>
          <w:noProof/>
          <w:color w:val="auto"/>
        </w:rPr>
        <w:t>The setting and lighting help create tension</w:t>
      </w:r>
    </w:p>
    <w:p w14:paraId="204931E4" w14:textId="77777777" w:rsidR="00DE7670" w:rsidRDefault="00DE7670" w:rsidP="00DE7670">
      <w:pPr>
        <w:pStyle w:val="ListNumber"/>
        <w:numPr>
          <w:ilvl w:val="0"/>
          <w:numId w:val="0"/>
        </w:numPr>
        <w:ind w:left="432" w:hanging="432"/>
        <w:rPr>
          <w:noProof/>
        </w:rPr>
      </w:pPr>
    </w:p>
    <w:p w14:paraId="330BB39F" w14:textId="77777777" w:rsidR="00DE7670" w:rsidRDefault="00DE7670" w:rsidP="00DE7670">
      <w:pPr>
        <w:pStyle w:val="ListNumber"/>
        <w:numPr>
          <w:ilvl w:val="0"/>
          <w:numId w:val="0"/>
        </w:numPr>
        <w:ind w:left="432" w:hanging="432"/>
        <w:rPr>
          <w:noProof/>
        </w:rPr>
      </w:pPr>
    </w:p>
    <w:p w14:paraId="62F6B2A7" w14:textId="77777777" w:rsidR="00DE7670" w:rsidRDefault="00DE7670" w:rsidP="00DE7670">
      <w:pPr>
        <w:pStyle w:val="ListNumber"/>
        <w:numPr>
          <w:ilvl w:val="0"/>
          <w:numId w:val="0"/>
        </w:numPr>
        <w:ind w:left="432" w:hanging="432"/>
        <w:rPr>
          <w:noProof/>
        </w:rPr>
      </w:pPr>
    </w:p>
    <w:p w14:paraId="2D308CFB" w14:textId="77777777" w:rsidR="00DE7670" w:rsidRDefault="00DE7670" w:rsidP="00DE7670">
      <w:pPr>
        <w:pStyle w:val="ListNumber"/>
        <w:numPr>
          <w:ilvl w:val="0"/>
          <w:numId w:val="0"/>
        </w:numPr>
        <w:ind w:left="432" w:hanging="432"/>
        <w:rPr>
          <w:noProof/>
        </w:rPr>
      </w:pPr>
    </w:p>
    <w:p w14:paraId="3A9D4AA2" w14:textId="77777777" w:rsidR="00DE7670" w:rsidRDefault="00DE7670" w:rsidP="00DE7670">
      <w:pPr>
        <w:pStyle w:val="ListNumber"/>
        <w:rPr>
          <w:noProof/>
        </w:rPr>
      </w:pPr>
      <w:r>
        <w:rPr>
          <w:noProof/>
        </w:rPr>
        <w:t>Do you like the control system? Give your thoughts.</w:t>
      </w:r>
    </w:p>
    <w:p w14:paraId="3F44ED56" w14:textId="77777777" w:rsidR="00DE7670" w:rsidRDefault="00DE7670" w:rsidP="00DE7670">
      <w:pPr>
        <w:pStyle w:val="ListNumber"/>
        <w:numPr>
          <w:ilvl w:val="0"/>
          <w:numId w:val="0"/>
        </w:numPr>
        <w:ind w:left="432" w:hanging="432"/>
        <w:rPr>
          <w:noProof/>
        </w:rPr>
      </w:pPr>
    </w:p>
    <w:p w14:paraId="5251D6D4" w14:textId="2D61A0CC" w:rsidR="00DE7670" w:rsidRPr="00187F05" w:rsidRDefault="00187F05" w:rsidP="00DE7670">
      <w:pPr>
        <w:pStyle w:val="ListNumber"/>
        <w:numPr>
          <w:ilvl w:val="0"/>
          <w:numId w:val="0"/>
        </w:numPr>
        <w:ind w:left="432" w:hanging="432"/>
        <w:rPr>
          <w:noProof/>
          <w:color w:val="auto"/>
        </w:rPr>
      </w:pPr>
      <w:r w:rsidRPr="00187F05">
        <w:rPr>
          <w:noProof/>
          <w:color w:val="auto"/>
        </w:rPr>
        <w:t>Yes they were simple to use</w:t>
      </w:r>
    </w:p>
    <w:p w14:paraId="28AB7402" w14:textId="77777777" w:rsidR="00DE7670" w:rsidRDefault="00DE7670" w:rsidP="00DE7670">
      <w:pPr>
        <w:pStyle w:val="ListNumber"/>
        <w:numPr>
          <w:ilvl w:val="0"/>
          <w:numId w:val="0"/>
        </w:numPr>
        <w:ind w:left="432" w:hanging="432"/>
        <w:rPr>
          <w:noProof/>
        </w:rPr>
      </w:pPr>
    </w:p>
    <w:p w14:paraId="548E4745" w14:textId="77777777" w:rsidR="00DE7670" w:rsidRDefault="00DE7670" w:rsidP="00DE7670">
      <w:pPr>
        <w:pStyle w:val="ListNumber"/>
        <w:numPr>
          <w:ilvl w:val="0"/>
          <w:numId w:val="0"/>
        </w:numPr>
        <w:ind w:left="432" w:hanging="432"/>
        <w:rPr>
          <w:noProof/>
        </w:rPr>
      </w:pPr>
    </w:p>
    <w:p w14:paraId="7150F409" w14:textId="77777777" w:rsidR="00DE7670" w:rsidRDefault="00DE7670" w:rsidP="00DE7670">
      <w:pPr>
        <w:pStyle w:val="ListNumber"/>
        <w:numPr>
          <w:ilvl w:val="0"/>
          <w:numId w:val="0"/>
        </w:numPr>
        <w:ind w:left="432" w:hanging="432"/>
        <w:rPr>
          <w:noProof/>
        </w:rPr>
      </w:pPr>
    </w:p>
    <w:p w14:paraId="49AEF288" w14:textId="77777777" w:rsidR="00DE7670" w:rsidRDefault="00DE7670" w:rsidP="00DE7670">
      <w:pPr>
        <w:pStyle w:val="ListNumber"/>
        <w:rPr>
          <w:noProof/>
        </w:rPr>
      </w:pPr>
      <w:r>
        <w:rPr>
          <w:noProof/>
        </w:rPr>
        <w:t>What is the biggest success of the level in your opinion?</w:t>
      </w:r>
    </w:p>
    <w:p w14:paraId="579B2F96" w14:textId="77777777" w:rsidR="00DE7670" w:rsidRDefault="00DE7670" w:rsidP="00DE7670">
      <w:pPr>
        <w:pStyle w:val="ListNumber"/>
        <w:numPr>
          <w:ilvl w:val="0"/>
          <w:numId w:val="0"/>
        </w:numPr>
        <w:ind w:left="432" w:hanging="432"/>
        <w:rPr>
          <w:noProof/>
        </w:rPr>
      </w:pPr>
    </w:p>
    <w:p w14:paraId="777D61B5" w14:textId="75AB43E7" w:rsidR="00DE7670" w:rsidRPr="00187F05" w:rsidRDefault="00187F05" w:rsidP="00DE7670">
      <w:pPr>
        <w:pStyle w:val="ListNumber"/>
        <w:numPr>
          <w:ilvl w:val="0"/>
          <w:numId w:val="0"/>
        </w:numPr>
        <w:ind w:left="432" w:hanging="432"/>
        <w:rPr>
          <w:noProof/>
          <w:color w:val="auto"/>
        </w:rPr>
      </w:pPr>
      <w:r w:rsidRPr="00187F05">
        <w:rPr>
          <w:noProof/>
          <w:color w:val="auto"/>
        </w:rPr>
        <w:t>The clue finding</w:t>
      </w:r>
    </w:p>
    <w:p w14:paraId="201A6341" w14:textId="77777777" w:rsidR="00DE7670" w:rsidRDefault="00DE7670" w:rsidP="00DE7670">
      <w:pPr>
        <w:pStyle w:val="ListNumber"/>
        <w:numPr>
          <w:ilvl w:val="0"/>
          <w:numId w:val="0"/>
        </w:numPr>
        <w:ind w:left="432" w:hanging="432"/>
        <w:rPr>
          <w:noProof/>
        </w:rPr>
      </w:pPr>
    </w:p>
    <w:p w14:paraId="2F5E69E3" w14:textId="77777777" w:rsidR="00DE7670" w:rsidRDefault="00DE7670" w:rsidP="00DE7670">
      <w:pPr>
        <w:pStyle w:val="ListNumber"/>
        <w:numPr>
          <w:ilvl w:val="0"/>
          <w:numId w:val="0"/>
        </w:numPr>
        <w:ind w:left="432" w:hanging="432"/>
        <w:rPr>
          <w:noProof/>
        </w:rPr>
      </w:pPr>
    </w:p>
    <w:p w14:paraId="541108EC" w14:textId="77777777" w:rsidR="00DE7670" w:rsidRDefault="00DE7670" w:rsidP="00DE7670">
      <w:pPr>
        <w:pStyle w:val="ListNumber"/>
        <w:numPr>
          <w:ilvl w:val="0"/>
          <w:numId w:val="0"/>
        </w:numPr>
        <w:ind w:left="432" w:hanging="432"/>
        <w:rPr>
          <w:noProof/>
        </w:rPr>
      </w:pPr>
    </w:p>
    <w:p w14:paraId="2C902F4F" w14:textId="77777777" w:rsidR="00DE7670" w:rsidRDefault="00DE7670" w:rsidP="00DE7670">
      <w:pPr>
        <w:pStyle w:val="ListNumber"/>
        <w:rPr>
          <w:noProof/>
        </w:rPr>
      </w:pPr>
      <w:r>
        <w:rPr>
          <w:noProof/>
        </w:rPr>
        <w:t>What is the biggest issue of the level in your opinion?</w:t>
      </w:r>
    </w:p>
    <w:p w14:paraId="3273C0EB" w14:textId="77777777" w:rsidR="00DE7670" w:rsidRDefault="00DE7670" w:rsidP="00DE7670">
      <w:pPr>
        <w:pStyle w:val="ListNumber"/>
        <w:numPr>
          <w:ilvl w:val="0"/>
          <w:numId w:val="0"/>
        </w:numPr>
        <w:ind w:left="432" w:hanging="432"/>
        <w:rPr>
          <w:noProof/>
        </w:rPr>
      </w:pPr>
    </w:p>
    <w:p w14:paraId="1DBCBB55" w14:textId="5E2FC88F" w:rsidR="00DE7670" w:rsidRPr="00187F05" w:rsidRDefault="00187F05" w:rsidP="00DE7670">
      <w:pPr>
        <w:pStyle w:val="ListNumber"/>
        <w:numPr>
          <w:ilvl w:val="0"/>
          <w:numId w:val="0"/>
        </w:numPr>
        <w:ind w:left="432" w:hanging="432"/>
        <w:rPr>
          <w:noProof/>
          <w:color w:val="auto"/>
        </w:rPr>
      </w:pPr>
      <w:r w:rsidRPr="00187F05">
        <w:rPr>
          <w:noProof/>
          <w:color w:val="auto"/>
        </w:rPr>
        <w:t>Lack of enemies</w:t>
      </w:r>
    </w:p>
    <w:p w14:paraId="6C6B7C0D" w14:textId="77777777" w:rsidR="00DE7670" w:rsidRDefault="00DE7670" w:rsidP="00DE7670">
      <w:pPr>
        <w:pStyle w:val="ListNumber"/>
        <w:numPr>
          <w:ilvl w:val="0"/>
          <w:numId w:val="0"/>
        </w:numPr>
        <w:ind w:left="432" w:hanging="432"/>
        <w:rPr>
          <w:noProof/>
        </w:rPr>
      </w:pPr>
    </w:p>
    <w:p w14:paraId="7282E632" w14:textId="77777777" w:rsidR="00DE7670" w:rsidRDefault="00DE7670" w:rsidP="00DE7670">
      <w:pPr>
        <w:pStyle w:val="ListNumber"/>
        <w:numPr>
          <w:ilvl w:val="0"/>
          <w:numId w:val="0"/>
        </w:numPr>
        <w:ind w:left="432" w:hanging="432"/>
        <w:rPr>
          <w:noProof/>
        </w:rPr>
      </w:pPr>
    </w:p>
    <w:p w14:paraId="22C60686" w14:textId="77777777" w:rsidR="00DE7670" w:rsidRDefault="00DE7670" w:rsidP="00DE7670">
      <w:pPr>
        <w:pStyle w:val="ListNumber"/>
        <w:numPr>
          <w:ilvl w:val="0"/>
          <w:numId w:val="0"/>
        </w:numPr>
        <w:ind w:left="432" w:hanging="432"/>
        <w:rPr>
          <w:noProof/>
        </w:rPr>
      </w:pPr>
    </w:p>
    <w:p w14:paraId="21F50DFC" w14:textId="77777777" w:rsidR="00DE7670" w:rsidRDefault="00DE7670" w:rsidP="00DE7670">
      <w:pPr>
        <w:pStyle w:val="ListNumber"/>
        <w:rPr>
          <w:noProof/>
        </w:rPr>
      </w:pPr>
      <w:r>
        <w:rPr>
          <w:noProof/>
        </w:rPr>
        <w:t>Please write any additional opinions you have.</w:t>
      </w:r>
    </w:p>
    <w:p w14:paraId="4434E383" w14:textId="42C7E7A4" w:rsidR="00DE7670" w:rsidRPr="00187F05" w:rsidRDefault="00187F05" w:rsidP="00DE7670">
      <w:pPr>
        <w:rPr>
          <w:color w:val="auto"/>
        </w:rPr>
      </w:pPr>
      <w:r w:rsidRPr="00187F05">
        <w:rPr>
          <w:color w:val="auto"/>
        </w:rPr>
        <w:t>None</w:t>
      </w:r>
    </w:p>
    <w:p w14:paraId="41AC1AF2" w14:textId="3CC3402D" w:rsidR="00DE7670" w:rsidRDefault="00DE7670" w:rsidP="00DE7670"/>
    <w:p w14:paraId="2981E021" w14:textId="51239880" w:rsidR="00DE7670" w:rsidRDefault="00DE7670" w:rsidP="00DE7670"/>
    <w:p w14:paraId="5D9E58EA" w14:textId="6A940256" w:rsidR="00DE7670" w:rsidRDefault="00DE7670" w:rsidP="00DE7670"/>
    <w:p w14:paraId="4B2A8F6F" w14:textId="074C6534" w:rsidR="00DE7670" w:rsidRDefault="00DE7670" w:rsidP="00DE7670"/>
    <w:p w14:paraId="18D32926" w14:textId="7C22FDEC" w:rsidR="00DE7670" w:rsidRDefault="00DE7670" w:rsidP="00DE7670"/>
    <w:p w14:paraId="65744EBA" w14:textId="7AE80A0F" w:rsidR="00DE7670" w:rsidRDefault="00DE7670" w:rsidP="00DE7670"/>
    <w:p w14:paraId="32D6CC09" w14:textId="2E9ED3C7" w:rsidR="00DE7670" w:rsidRDefault="00DE7670" w:rsidP="00DE7670"/>
    <w:p w14:paraId="1E2F457F" w14:textId="3A56912C" w:rsidR="00DE7670" w:rsidRDefault="00DE7670" w:rsidP="00DE7670"/>
    <w:p w14:paraId="260C1995" w14:textId="3B6D8DCA" w:rsidR="00DE7670" w:rsidRDefault="00DE7670" w:rsidP="00DE7670"/>
    <w:p w14:paraId="74E54663" w14:textId="54C44259" w:rsidR="00DE7670" w:rsidRDefault="00DE7670" w:rsidP="00DE7670"/>
    <w:p w14:paraId="4C8A1C8E" w14:textId="6C05296A"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4624" behindDoc="1" locked="0" layoutInCell="1" allowOverlap="1" wp14:anchorId="73DD05F8" wp14:editId="013AF07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9" name="Picture 9"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479184257"/>
      <w:r w:rsidRPr="00DE7670">
        <w:rPr>
          <w:rStyle w:val="Heading1Char"/>
        </w:rPr>
        <w:t xml:space="preserve">Appendix </w:t>
      </w:r>
      <w:r w:rsidR="009D44E5">
        <w:rPr>
          <w:rStyle w:val="Heading1Char"/>
        </w:rPr>
        <w:t>8</w:t>
      </w:r>
      <w:r w:rsidRPr="00DE7670">
        <w:rPr>
          <w:rStyle w:val="Heading1Char"/>
        </w:rPr>
        <w:t xml:space="preserve"> - Level Design Survey </w:t>
      </w:r>
      <w:r w:rsidR="009D44E5">
        <w:rPr>
          <w:rStyle w:val="Heading1Char"/>
        </w:rPr>
        <w:t>8</w:t>
      </w:r>
      <w:bookmarkEnd w:id="23"/>
      <w:r w:rsidRPr="00860A5C">
        <w:rPr>
          <w:sz w:val="40"/>
        </w:rPr>
        <w:t xml:space="preserve">    </w:t>
      </w:r>
      <w:r w:rsidRPr="00EA51AC">
        <w:rPr>
          <w:color w:val="auto"/>
          <w:sz w:val="20"/>
        </w:rPr>
        <w:t xml:space="preserve">Name: </w:t>
      </w:r>
      <w:r w:rsidR="006B5BC6" w:rsidRPr="006B5BC6">
        <w:rPr>
          <w:b/>
          <w:i/>
          <w:color w:val="auto"/>
          <w:sz w:val="20"/>
        </w:rPr>
        <w:t>Bob Taylor</w:t>
      </w:r>
    </w:p>
    <w:p w14:paraId="69765451" w14:textId="77777777" w:rsidR="00DE7670" w:rsidRDefault="00DE7670" w:rsidP="002A047B">
      <w:pPr>
        <w:pStyle w:val="ListNumber"/>
        <w:numPr>
          <w:ilvl w:val="0"/>
          <w:numId w:val="41"/>
        </w:numPr>
        <w:rPr>
          <w:noProof/>
        </w:rPr>
      </w:pPr>
      <w:r>
        <w:rPr>
          <w:noProof/>
        </w:rPr>
        <w:t>Would you agree that the enviornment was immersive?</w:t>
      </w:r>
    </w:p>
    <w:p w14:paraId="7B8D945E" w14:textId="77777777" w:rsidR="00DE7670" w:rsidRPr="00EB069C" w:rsidRDefault="00DE7670" w:rsidP="00DE7670">
      <w:pPr>
        <w:pStyle w:val="List"/>
        <w:rPr>
          <w:b/>
          <w:i/>
        </w:rPr>
      </w:pPr>
      <w:r w:rsidRPr="00EB069C">
        <w:rPr>
          <w:b/>
          <w:i/>
        </w:rPr>
        <w:t>Strongly Agree</w:t>
      </w:r>
    </w:p>
    <w:p w14:paraId="0181DE67" w14:textId="77777777" w:rsidR="00DE7670" w:rsidRDefault="00DE7670" w:rsidP="00DE7670">
      <w:pPr>
        <w:pStyle w:val="List"/>
      </w:pPr>
      <w:r>
        <w:t>Agree</w:t>
      </w:r>
    </w:p>
    <w:p w14:paraId="6E3DB975" w14:textId="77777777" w:rsidR="00DE7670" w:rsidRDefault="00DE7670" w:rsidP="00DE7670">
      <w:pPr>
        <w:pStyle w:val="List"/>
      </w:pPr>
      <w:r>
        <w:t>Neither Agree nor Disagree</w:t>
      </w:r>
    </w:p>
    <w:p w14:paraId="5100A581" w14:textId="77777777" w:rsidR="00DE7670" w:rsidRDefault="00DE7670" w:rsidP="00DE7670">
      <w:pPr>
        <w:pStyle w:val="List"/>
      </w:pPr>
      <w:r>
        <w:t>Disagree</w:t>
      </w:r>
    </w:p>
    <w:p w14:paraId="20DA2FBD" w14:textId="77777777" w:rsidR="00DE7670" w:rsidRDefault="00DE7670" w:rsidP="00DE7670">
      <w:pPr>
        <w:pStyle w:val="List"/>
      </w:pPr>
      <w:r>
        <w:t>Strongly Disagree</w:t>
      </w:r>
    </w:p>
    <w:p w14:paraId="6D663262" w14:textId="77777777" w:rsidR="00DE7670" w:rsidRDefault="00DE7670" w:rsidP="00DE7670">
      <w:pPr>
        <w:pStyle w:val="ListNumber"/>
        <w:rPr>
          <w:noProof/>
        </w:rPr>
      </w:pPr>
      <w:r>
        <w:rPr>
          <w:noProof/>
        </w:rPr>
        <w:t>What keywords would describe the three-part quest?</w:t>
      </w:r>
    </w:p>
    <w:p w14:paraId="04A7D9CF" w14:textId="77777777" w:rsidR="00DE7670" w:rsidRPr="00EB069C" w:rsidRDefault="00DE7670" w:rsidP="00DE7670">
      <w:pPr>
        <w:pStyle w:val="List"/>
        <w:rPr>
          <w:b/>
          <w:i/>
        </w:rPr>
      </w:pPr>
      <w:r w:rsidRPr="00EB069C">
        <w:rPr>
          <w:b/>
          <w:i/>
        </w:rPr>
        <w:t>Varied</w:t>
      </w:r>
    </w:p>
    <w:p w14:paraId="365B8595" w14:textId="77777777" w:rsidR="00DE7670" w:rsidRDefault="00DE7670" w:rsidP="00DE7670">
      <w:pPr>
        <w:pStyle w:val="List"/>
      </w:pPr>
      <w:r>
        <w:t>Exciting</w:t>
      </w:r>
    </w:p>
    <w:p w14:paraId="7020857C" w14:textId="77777777" w:rsidR="00DE7670" w:rsidRPr="00EB069C" w:rsidRDefault="00DE7670" w:rsidP="00DE7670">
      <w:pPr>
        <w:pStyle w:val="List"/>
        <w:rPr>
          <w:b/>
          <w:i/>
        </w:rPr>
      </w:pPr>
      <w:r w:rsidRPr="00EB069C">
        <w:rPr>
          <w:b/>
          <w:i/>
        </w:rPr>
        <w:t>Story Driven</w:t>
      </w:r>
    </w:p>
    <w:p w14:paraId="2AADD684" w14:textId="77777777" w:rsidR="00DE7670" w:rsidRDefault="00DE7670" w:rsidP="00DE7670">
      <w:pPr>
        <w:pStyle w:val="List"/>
      </w:pPr>
      <w:r>
        <w:t>Inconsistent</w:t>
      </w:r>
    </w:p>
    <w:p w14:paraId="6A0B5227" w14:textId="77777777" w:rsidR="00DE7670" w:rsidRDefault="00DE7670" w:rsidP="00DE7670">
      <w:pPr>
        <w:pStyle w:val="List"/>
      </w:pPr>
      <w:r>
        <w:t>Unfocused</w:t>
      </w:r>
    </w:p>
    <w:p w14:paraId="4F5B97F4" w14:textId="77777777" w:rsidR="00DE7670" w:rsidRDefault="00DE7670" w:rsidP="00DE7670">
      <w:pPr>
        <w:pStyle w:val="List"/>
      </w:pPr>
      <w:r>
        <w:t>Boring</w:t>
      </w:r>
    </w:p>
    <w:p w14:paraId="07E15A2A" w14:textId="77777777" w:rsidR="00DE7670" w:rsidRDefault="00DE7670" w:rsidP="00DE7670">
      <w:pPr>
        <w:pStyle w:val="List"/>
      </w:pPr>
      <w:r>
        <w:t>High Quality</w:t>
      </w:r>
    </w:p>
    <w:p w14:paraId="6B4CADA9" w14:textId="77777777" w:rsidR="00DE7670" w:rsidRDefault="00DE7670" w:rsidP="00DE7670">
      <w:pPr>
        <w:pStyle w:val="List"/>
      </w:pPr>
      <w:r>
        <w:t>Low Quality</w:t>
      </w:r>
    </w:p>
    <w:p w14:paraId="77AF1345" w14:textId="77777777" w:rsidR="00DE7670" w:rsidRDefault="00DE7670" w:rsidP="00DE7670">
      <w:pPr>
        <w:pStyle w:val="List"/>
      </w:pPr>
      <w:r>
        <w:t>Engaging</w:t>
      </w:r>
    </w:p>
    <w:p w14:paraId="1283270B" w14:textId="77777777" w:rsidR="00DE7670" w:rsidRDefault="00DE7670" w:rsidP="00DE7670">
      <w:pPr>
        <w:pStyle w:val="List"/>
      </w:pPr>
      <w:r>
        <w:t>Dull</w:t>
      </w:r>
    </w:p>
    <w:p w14:paraId="4C7D96E7" w14:textId="77777777" w:rsidR="00DE7670" w:rsidRDefault="00DE7670" w:rsidP="00DE7670">
      <w:pPr>
        <w:pStyle w:val="List"/>
      </w:pPr>
      <w:r>
        <w:t>Overbearing</w:t>
      </w:r>
    </w:p>
    <w:p w14:paraId="091307D2" w14:textId="77777777" w:rsidR="00DE7670" w:rsidRDefault="00DE7670" w:rsidP="00DE7670">
      <w:pPr>
        <w:pStyle w:val="ListNumber"/>
        <w:rPr>
          <w:noProof/>
        </w:rPr>
      </w:pPr>
      <w:r>
        <w:rPr>
          <w:noProof/>
        </w:rPr>
        <w:t>How easy was it to complete the quest?</w:t>
      </w:r>
    </w:p>
    <w:p w14:paraId="3A1FA5FB" w14:textId="77777777" w:rsidR="00DE7670" w:rsidRDefault="00DE7670" w:rsidP="00DE7670">
      <w:pPr>
        <w:pStyle w:val="List"/>
      </w:pPr>
      <w:r>
        <w:t>Very Easy</w:t>
      </w:r>
    </w:p>
    <w:p w14:paraId="6B2F6BD7" w14:textId="77777777" w:rsidR="00DE7670" w:rsidRPr="00EB069C" w:rsidRDefault="00DE7670" w:rsidP="00DE7670">
      <w:pPr>
        <w:pStyle w:val="List"/>
        <w:rPr>
          <w:b/>
          <w:i/>
        </w:rPr>
      </w:pPr>
      <w:r w:rsidRPr="00EB069C">
        <w:rPr>
          <w:b/>
          <w:i/>
        </w:rPr>
        <w:t>Easy</w:t>
      </w:r>
    </w:p>
    <w:p w14:paraId="15491942" w14:textId="77777777" w:rsidR="00DE7670" w:rsidRDefault="00DE7670" w:rsidP="00DE7670">
      <w:pPr>
        <w:pStyle w:val="List"/>
      </w:pPr>
      <w:r>
        <w:t>Normal</w:t>
      </w:r>
    </w:p>
    <w:p w14:paraId="305AC016" w14:textId="77777777" w:rsidR="00DE7670" w:rsidRDefault="00DE7670" w:rsidP="00DE7670">
      <w:pPr>
        <w:pStyle w:val="List"/>
      </w:pPr>
      <w:r>
        <w:t>Hard</w:t>
      </w:r>
    </w:p>
    <w:p w14:paraId="2487CDEE" w14:textId="77777777" w:rsidR="00DE7670" w:rsidRDefault="00DE7670" w:rsidP="00DE7670">
      <w:pPr>
        <w:pStyle w:val="List"/>
      </w:pPr>
      <w:r>
        <w:t>Very Hard</w:t>
      </w:r>
    </w:p>
    <w:p w14:paraId="08F3F74F" w14:textId="77777777" w:rsidR="00DE7670" w:rsidRDefault="00DE7670" w:rsidP="00DE7670">
      <w:pPr>
        <w:pStyle w:val="ListNumber"/>
        <w:rPr>
          <w:noProof/>
        </w:rPr>
      </w:pPr>
      <w:r>
        <w:rPr>
          <w:noProof/>
        </w:rPr>
        <w:t>Would a game full of small quests like this be fun in your opinion?</w:t>
      </w:r>
    </w:p>
    <w:p w14:paraId="12634EFE" w14:textId="77777777" w:rsidR="00DE7670" w:rsidRPr="00EB069C" w:rsidRDefault="00DE7670" w:rsidP="00DE7670">
      <w:pPr>
        <w:pStyle w:val="List"/>
        <w:rPr>
          <w:b/>
          <w:i/>
        </w:rPr>
      </w:pPr>
      <w:r w:rsidRPr="00EB069C">
        <w:rPr>
          <w:b/>
          <w:i/>
        </w:rPr>
        <w:t>Yes</w:t>
      </w:r>
    </w:p>
    <w:p w14:paraId="06DA3015" w14:textId="77777777" w:rsidR="00DE7670" w:rsidRDefault="00DE7670" w:rsidP="00DE7670">
      <w:pPr>
        <w:pStyle w:val="List"/>
      </w:pPr>
      <w:r>
        <w:t>Maybe</w:t>
      </w:r>
    </w:p>
    <w:p w14:paraId="7B7345E1" w14:textId="77777777" w:rsidR="00DE7670" w:rsidRDefault="00DE7670" w:rsidP="00DE7670">
      <w:pPr>
        <w:pStyle w:val="List"/>
      </w:pPr>
      <w:r>
        <w:t>No</w:t>
      </w:r>
    </w:p>
    <w:p w14:paraId="104CC80B" w14:textId="77777777" w:rsidR="00DE7670" w:rsidRDefault="00DE7670" w:rsidP="00DE7670">
      <w:pPr>
        <w:pStyle w:val="List"/>
        <w:numPr>
          <w:ilvl w:val="0"/>
          <w:numId w:val="0"/>
        </w:numPr>
        <w:ind w:left="864" w:hanging="432"/>
      </w:pPr>
    </w:p>
    <w:p w14:paraId="6CA318D9" w14:textId="77777777" w:rsidR="00DE7670" w:rsidRDefault="00DE7670" w:rsidP="00DE7670">
      <w:pPr>
        <w:pStyle w:val="List"/>
        <w:numPr>
          <w:ilvl w:val="0"/>
          <w:numId w:val="0"/>
        </w:numPr>
        <w:ind w:left="864" w:hanging="432"/>
        <w:jc w:val="center"/>
      </w:pPr>
    </w:p>
    <w:p w14:paraId="47FD2847" w14:textId="77777777" w:rsidR="00DE7670" w:rsidRDefault="00DE7670" w:rsidP="00DE7670">
      <w:pPr>
        <w:pStyle w:val="ListNumber"/>
        <w:rPr>
          <w:noProof/>
        </w:rPr>
      </w:pPr>
      <w:r>
        <w:rPr>
          <w:noProof/>
        </w:rPr>
        <w:lastRenderedPageBreak/>
        <w:t>Do small dialogs meet your need in explinaing the narative of the quest?</w:t>
      </w:r>
    </w:p>
    <w:p w14:paraId="55FF17EA" w14:textId="77777777" w:rsidR="00DE7670" w:rsidRPr="00EB069C" w:rsidRDefault="00DE7670" w:rsidP="00DE7670">
      <w:pPr>
        <w:pStyle w:val="List"/>
        <w:rPr>
          <w:b/>
          <w:i/>
        </w:rPr>
      </w:pPr>
      <w:r w:rsidRPr="00EB069C">
        <w:rPr>
          <w:b/>
          <w:i/>
        </w:rPr>
        <w:t>Yes</w:t>
      </w:r>
    </w:p>
    <w:p w14:paraId="364549F8" w14:textId="77777777" w:rsidR="00DE7670" w:rsidRDefault="00DE7670" w:rsidP="00DE7670">
      <w:pPr>
        <w:pStyle w:val="List"/>
      </w:pPr>
      <w:r>
        <w:t>No</w:t>
      </w:r>
    </w:p>
    <w:p w14:paraId="1B338065" w14:textId="77777777" w:rsidR="00DE7670" w:rsidRDefault="00DE7670" w:rsidP="00DE7670">
      <w:pPr>
        <w:pStyle w:val="ListNumber"/>
        <w:rPr>
          <w:noProof/>
        </w:rPr>
      </w:pPr>
      <w:r>
        <w:rPr>
          <w:noProof/>
        </w:rPr>
        <w:t>Was the user interface intrusive?</w:t>
      </w:r>
    </w:p>
    <w:p w14:paraId="21D1593E" w14:textId="77777777" w:rsidR="00DE7670" w:rsidRDefault="00DE7670" w:rsidP="00DE7670">
      <w:pPr>
        <w:pStyle w:val="List"/>
      </w:pPr>
      <w:r>
        <w:t>Yes</w:t>
      </w:r>
    </w:p>
    <w:p w14:paraId="77595BFD" w14:textId="77777777" w:rsidR="00DE7670" w:rsidRPr="00EB069C" w:rsidRDefault="00DE7670" w:rsidP="00DE7670">
      <w:pPr>
        <w:pStyle w:val="List"/>
        <w:rPr>
          <w:b/>
          <w:i/>
        </w:rPr>
      </w:pPr>
      <w:r w:rsidRPr="00EB069C">
        <w:rPr>
          <w:b/>
          <w:i/>
        </w:rPr>
        <w:t>No</w:t>
      </w:r>
    </w:p>
    <w:p w14:paraId="3A2AE927" w14:textId="77777777" w:rsidR="00DE7670" w:rsidRDefault="00DE7670" w:rsidP="00DE7670">
      <w:pPr>
        <w:pStyle w:val="ListNumber"/>
        <w:rPr>
          <w:noProof/>
        </w:rPr>
      </w:pPr>
      <w:r>
        <w:rPr>
          <w:noProof/>
        </w:rPr>
        <w:t>Would you agree that the enemies were easy to defeat?</w:t>
      </w:r>
    </w:p>
    <w:p w14:paraId="1B3F5AE8" w14:textId="77777777" w:rsidR="00DE7670" w:rsidRPr="00EB069C" w:rsidRDefault="00DE7670" w:rsidP="00DE7670">
      <w:pPr>
        <w:pStyle w:val="List"/>
        <w:rPr>
          <w:b/>
          <w:i/>
        </w:rPr>
      </w:pPr>
      <w:r w:rsidRPr="00EB069C">
        <w:rPr>
          <w:b/>
          <w:i/>
        </w:rPr>
        <w:t>Strongly Agree</w:t>
      </w:r>
    </w:p>
    <w:p w14:paraId="688F32AC" w14:textId="77777777" w:rsidR="00DE7670" w:rsidRDefault="00DE7670" w:rsidP="00DE7670">
      <w:pPr>
        <w:pStyle w:val="List"/>
      </w:pPr>
      <w:r>
        <w:t>Agree</w:t>
      </w:r>
    </w:p>
    <w:p w14:paraId="5897D9C2" w14:textId="77777777" w:rsidR="00DE7670" w:rsidRDefault="00DE7670" w:rsidP="00DE7670">
      <w:pPr>
        <w:pStyle w:val="List"/>
      </w:pPr>
      <w:r>
        <w:t>Neither Agree nor Disagree</w:t>
      </w:r>
    </w:p>
    <w:p w14:paraId="5489C92F" w14:textId="77777777" w:rsidR="00DE7670" w:rsidRDefault="00DE7670" w:rsidP="00DE7670">
      <w:pPr>
        <w:pStyle w:val="List"/>
      </w:pPr>
      <w:r>
        <w:t>Disagree</w:t>
      </w:r>
    </w:p>
    <w:p w14:paraId="44F7E485" w14:textId="77777777" w:rsidR="00DE7670" w:rsidRDefault="00DE7670" w:rsidP="00DE7670">
      <w:pPr>
        <w:pStyle w:val="List"/>
      </w:pPr>
      <w:r>
        <w:t>Strongly Disagree</w:t>
      </w:r>
    </w:p>
    <w:p w14:paraId="750690FD" w14:textId="77777777" w:rsidR="00DE7670" w:rsidRDefault="00DE7670" w:rsidP="00DE7670">
      <w:pPr>
        <w:pStyle w:val="ListNumber"/>
        <w:rPr>
          <w:noProof/>
        </w:rPr>
      </w:pPr>
      <w:r>
        <w:rPr>
          <w:noProof/>
        </w:rPr>
        <w:t xml:space="preserve">How easy was it to detect clues at the campsite? </w:t>
      </w:r>
    </w:p>
    <w:p w14:paraId="17F52F7A" w14:textId="77777777" w:rsidR="00DE7670" w:rsidRDefault="00DE7670" w:rsidP="00DE7670">
      <w:pPr>
        <w:pStyle w:val="List"/>
      </w:pPr>
      <w:r>
        <w:t>Very Easy</w:t>
      </w:r>
    </w:p>
    <w:p w14:paraId="342B0EA6" w14:textId="77777777" w:rsidR="00DE7670" w:rsidRPr="00EB069C" w:rsidRDefault="00DE7670" w:rsidP="00DE7670">
      <w:pPr>
        <w:pStyle w:val="List"/>
        <w:rPr>
          <w:b/>
          <w:i/>
        </w:rPr>
      </w:pPr>
      <w:r w:rsidRPr="00EB069C">
        <w:rPr>
          <w:b/>
          <w:i/>
        </w:rPr>
        <w:t>Easy</w:t>
      </w:r>
    </w:p>
    <w:p w14:paraId="72DDBA09" w14:textId="77777777" w:rsidR="00DE7670" w:rsidRDefault="00DE7670" w:rsidP="00DE7670">
      <w:pPr>
        <w:pStyle w:val="List"/>
      </w:pPr>
      <w:r>
        <w:t>Normal</w:t>
      </w:r>
    </w:p>
    <w:p w14:paraId="3F36F344" w14:textId="77777777" w:rsidR="00DE7670" w:rsidRDefault="00DE7670" w:rsidP="00DE7670">
      <w:pPr>
        <w:pStyle w:val="List"/>
      </w:pPr>
      <w:r>
        <w:t>Hard</w:t>
      </w:r>
    </w:p>
    <w:p w14:paraId="3A1F4541" w14:textId="77777777" w:rsidR="00DE7670" w:rsidRDefault="00DE7670" w:rsidP="00DE7670">
      <w:pPr>
        <w:pStyle w:val="List"/>
      </w:pPr>
      <w:r>
        <w:t>Impossible</w:t>
      </w:r>
    </w:p>
    <w:p w14:paraId="5CB0A860" w14:textId="77777777" w:rsidR="00DE7670" w:rsidRDefault="00DE7670" w:rsidP="00DE7670">
      <w:pPr>
        <w:pStyle w:val="ListNumber"/>
        <w:rPr>
          <w:noProof/>
        </w:rPr>
      </w:pPr>
      <w:r>
        <w:rPr>
          <w:noProof/>
        </w:rPr>
        <w:t>Would you agree that the music was vital to the level?</w:t>
      </w:r>
    </w:p>
    <w:p w14:paraId="00385BF2" w14:textId="77777777" w:rsidR="00DE7670" w:rsidRPr="00EB069C" w:rsidRDefault="00DE7670" w:rsidP="00DE7670">
      <w:pPr>
        <w:pStyle w:val="List"/>
        <w:rPr>
          <w:b/>
          <w:i/>
        </w:rPr>
      </w:pPr>
      <w:r w:rsidRPr="00EB069C">
        <w:rPr>
          <w:b/>
          <w:i/>
        </w:rPr>
        <w:t>Strongly Agree</w:t>
      </w:r>
    </w:p>
    <w:p w14:paraId="0D2C0A11" w14:textId="77777777" w:rsidR="00DE7670" w:rsidRDefault="00DE7670" w:rsidP="00DE7670">
      <w:pPr>
        <w:pStyle w:val="List"/>
      </w:pPr>
      <w:r>
        <w:t>Agree</w:t>
      </w:r>
    </w:p>
    <w:p w14:paraId="6D8AD5A9" w14:textId="77777777" w:rsidR="00DE7670" w:rsidRDefault="00DE7670" w:rsidP="00DE7670">
      <w:pPr>
        <w:pStyle w:val="List"/>
      </w:pPr>
      <w:r>
        <w:t>Neither Agree nor Disagree</w:t>
      </w:r>
    </w:p>
    <w:p w14:paraId="0233B86A" w14:textId="77777777" w:rsidR="00DE7670" w:rsidRDefault="00DE7670" w:rsidP="00DE7670">
      <w:pPr>
        <w:pStyle w:val="List"/>
      </w:pPr>
      <w:r>
        <w:t>Disagree</w:t>
      </w:r>
    </w:p>
    <w:p w14:paraId="153660CD" w14:textId="77777777" w:rsidR="00DE7670" w:rsidRDefault="00DE7670" w:rsidP="00DE7670">
      <w:pPr>
        <w:pStyle w:val="List"/>
      </w:pPr>
      <w:r>
        <w:t>Strongly Disagree</w:t>
      </w:r>
    </w:p>
    <w:p w14:paraId="622C44FB" w14:textId="77777777" w:rsidR="00DE7670" w:rsidRDefault="00DE7670" w:rsidP="00DE7670">
      <w:pPr>
        <w:pStyle w:val="ListNumber"/>
        <w:rPr>
          <w:noProof/>
        </w:rPr>
      </w:pPr>
      <w:r>
        <w:rPr>
          <w:noProof/>
        </w:rPr>
        <w:t>Would you agree that lighting was vital to the level?</w:t>
      </w:r>
    </w:p>
    <w:p w14:paraId="575F3DFA" w14:textId="77777777" w:rsidR="00DE7670" w:rsidRPr="00EB069C" w:rsidRDefault="00DE7670" w:rsidP="00DE7670">
      <w:pPr>
        <w:pStyle w:val="List"/>
        <w:rPr>
          <w:b/>
          <w:i/>
        </w:rPr>
      </w:pPr>
      <w:r w:rsidRPr="00EB069C">
        <w:rPr>
          <w:b/>
          <w:i/>
        </w:rPr>
        <w:t>Strongly Agree</w:t>
      </w:r>
    </w:p>
    <w:p w14:paraId="7BD99621" w14:textId="77777777" w:rsidR="00DE7670" w:rsidRDefault="00DE7670" w:rsidP="00DE7670">
      <w:pPr>
        <w:pStyle w:val="List"/>
      </w:pPr>
      <w:r>
        <w:t>Agree</w:t>
      </w:r>
    </w:p>
    <w:p w14:paraId="656168EC" w14:textId="77777777" w:rsidR="00DE7670" w:rsidRDefault="00DE7670" w:rsidP="00DE7670">
      <w:pPr>
        <w:pStyle w:val="List"/>
      </w:pPr>
      <w:r>
        <w:t>Neither Agree nor Disagree</w:t>
      </w:r>
    </w:p>
    <w:p w14:paraId="6503062A" w14:textId="77777777" w:rsidR="00DE7670" w:rsidRDefault="00DE7670" w:rsidP="00DE7670">
      <w:pPr>
        <w:pStyle w:val="List"/>
      </w:pPr>
      <w:r>
        <w:t>Disagree</w:t>
      </w:r>
    </w:p>
    <w:p w14:paraId="401070B2" w14:textId="77777777" w:rsidR="00DE7670" w:rsidRDefault="00DE7670" w:rsidP="00DE7670">
      <w:pPr>
        <w:pStyle w:val="List"/>
      </w:pPr>
      <w:r>
        <w:t>Strongly Disagree</w:t>
      </w:r>
    </w:p>
    <w:p w14:paraId="17C5232F" w14:textId="77777777" w:rsidR="00DE7670" w:rsidRDefault="00DE7670" w:rsidP="00DE7670">
      <w:pPr>
        <w:pStyle w:val="ListNumber"/>
        <w:rPr>
          <w:noProof/>
        </w:rPr>
      </w:pPr>
      <w:r>
        <w:rPr>
          <w:noProof/>
        </w:rPr>
        <w:lastRenderedPageBreak/>
        <w:t>What do you think about the setting and environment?</w:t>
      </w:r>
    </w:p>
    <w:p w14:paraId="00E383DE" w14:textId="77777777" w:rsidR="00DE7670" w:rsidRDefault="00DE7670" w:rsidP="00DE7670">
      <w:pPr>
        <w:pStyle w:val="ListNumber"/>
        <w:numPr>
          <w:ilvl w:val="0"/>
          <w:numId w:val="0"/>
        </w:numPr>
        <w:ind w:left="432" w:hanging="432"/>
        <w:rPr>
          <w:noProof/>
        </w:rPr>
      </w:pPr>
    </w:p>
    <w:p w14:paraId="33467B32" w14:textId="71078C2B" w:rsidR="00DE7670" w:rsidRPr="005472B9" w:rsidRDefault="005472B9" w:rsidP="00DE7670">
      <w:pPr>
        <w:pStyle w:val="ListNumber"/>
        <w:numPr>
          <w:ilvl w:val="0"/>
          <w:numId w:val="0"/>
        </w:numPr>
        <w:ind w:left="432" w:hanging="432"/>
        <w:rPr>
          <w:noProof/>
          <w:color w:val="auto"/>
        </w:rPr>
      </w:pPr>
      <w:r w:rsidRPr="005472B9">
        <w:rPr>
          <w:noProof/>
          <w:color w:val="auto"/>
        </w:rPr>
        <w:t>Atmospheric and creepy</w:t>
      </w:r>
    </w:p>
    <w:p w14:paraId="31F0F2B3" w14:textId="77777777" w:rsidR="00DE7670" w:rsidRDefault="00DE7670" w:rsidP="00DE7670">
      <w:pPr>
        <w:pStyle w:val="ListNumber"/>
        <w:numPr>
          <w:ilvl w:val="0"/>
          <w:numId w:val="0"/>
        </w:numPr>
        <w:ind w:left="432" w:hanging="432"/>
        <w:rPr>
          <w:noProof/>
        </w:rPr>
      </w:pPr>
    </w:p>
    <w:p w14:paraId="039B9197" w14:textId="77777777" w:rsidR="00DE7670" w:rsidRDefault="00DE7670" w:rsidP="00DE7670">
      <w:pPr>
        <w:pStyle w:val="ListNumber"/>
        <w:numPr>
          <w:ilvl w:val="0"/>
          <w:numId w:val="0"/>
        </w:numPr>
        <w:ind w:left="432" w:hanging="432"/>
        <w:rPr>
          <w:noProof/>
        </w:rPr>
      </w:pPr>
    </w:p>
    <w:p w14:paraId="022CED71" w14:textId="77777777" w:rsidR="00DE7670" w:rsidRDefault="00DE7670" w:rsidP="00DE7670">
      <w:pPr>
        <w:pStyle w:val="ListNumber"/>
        <w:numPr>
          <w:ilvl w:val="0"/>
          <w:numId w:val="0"/>
        </w:numPr>
        <w:ind w:left="432" w:hanging="432"/>
        <w:rPr>
          <w:noProof/>
        </w:rPr>
      </w:pPr>
    </w:p>
    <w:p w14:paraId="109DBDE4" w14:textId="77777777" w:rsidR="00DE7670" w:rsidRDefault="00DE7670" w:rsidP="00DE7670">
      <w:pPr>
        <w:pStyle w:val="ListNumber"/>
        <w:rPr>
          <w:noProof/>
        </w:rPr>
      </w:pPr>
      <w:r>
        <w:rPr>
          <w:noProof/>
        </w:rPr>
        <w:t>Do you like the control system? Give your thoughts.</w:t>
      </w:r>
    </w:p>
    <w:p w14:paraId="0E8A87A6" w14:textId="77777777" w:rsidR="00DE7670" w:rsidRDefault="00DE7670" w:rsidP="00DE7670">
      <w:pPr>
        <w:pStyle w:val="ListNumber"/>
        <w:numPr>
          <w:ilvl w:val="0"/>
          <w:numId w:val="0"/>
        </w:numPr>
        <w:ind w:left="432" w:hanging="432"/>
        <w:rPr>
          <w:noProof/>
        </w:rPr>
      </w:pPr>
    </w:p>
    <w:p w14:paraId="7382936D" w14:textId="46B994DF" w:rsidR="00DE7670" w:rsidRPr="005472B9" w:rsidRDefault="005472B9" w:rsidP="00DE7670">
      <w:pPr>
        <w:pStyle w:val="ListNumber"/>
        <w:numPr>
          <w:ilvl w:val="0"/>
          <w:numId w:val="0"/>
        </w:numPr>
        <w:ind w:left="432" w:hanging="432"/>
        <w:rPr>
          <w:noProof/>
          <w:color w:val="auto"/>
        </w:rPr>
      </w:pPr>
      <w:r w:rsidRPr="005472B9">
        <w:rPr>
          <w:noProof/>
          <w:color w:val="auto"/>
        </w:rPr>
        <w:t>Yes</w:t>
      </w:r>
    </w:p>
    <w:p w14:paraId="735EB3EB" w14:textId="77777777" w:rsidR="00DE7670" w:rsidRDefault="00DE7670" w:rsidP="00DE7670">
      <w:pPr>
        <w:pStyle w:val="ListNumber"/>
        <w:numPr>
          <w:ilvl w:val="0"/>
          <w:numId w:val="0"/>
        </w:numPr>
        <w:ind w:left="432" w:hanging="432"/>
        <w:rPr>
          <w:noProof/>
        </w:rPr>
      </w:pPr>
    </w:p>
    <w:p w14:paraId="13293596" w14:textId="77777777" w:rsidR="00DE7670" w:rsidRDefault="00DE7670" w:rsidP="00DE7670">
      <w:pPr>
        <w:pStyle w:val="ListNumber"/>
        <w:numPr>
          <w:ilvl w:val="0"/>
          <w:numId w:val="0"/>
        </w:numPr>
        <w:ind w:left="432" w:hanging="432"/>
        <w:rPr>
          <w:noProof/>
        </w:rPr>
      </w:pPr>
    </w:p>
    <w:p w14:paraId="2EF96EAB" w14:textId="77777777" w:rsidR="00DE7670" w:rsidRDefault="00DE7670" w:rsidP="00DE7670">
      <w:pPr>
        <w:pStyle w:val="ListNumber"/>
        <w:numPr>
          <w:ilvl w:val="0"/>
          <w:numId w:val="0"/>
        </w:numPr>
        <w:ind w:left="432" w:hanging="432"/>
        <w:rPr>
          <w:noProof/>
        </w:rPr>
      </w:pPr>
    </w:p>
    <w:p w14:paraId="32177249" w14:textId="77777777" w:rsidR="00DE7670" w:rsidRDefault="00DE7670" w:rsidP="00DE7670">
      <w:pPr>
        <w:pStyle w:val="ListNumber"/>
        <w:rPr>
          <w:noProof/>
        </w:rPr>
      </w:pPr>
      <w:r>
        <w:rPr>
          <w:noProof/>
        </w:rPr>
        <w:t>What is the biggest success of the level in your opinion?</w:t>
      </w:r>
    </w:p>
    <w:p w14:paraId="48881E08" w14:textId="77777777" w:rsidR="00DE7670" w:rsidRDefault="00DE7670" w:rsidP="00DE7670">
      <w:pPr>
        <w:pStyle w:val="ListNumber"/>
        <w:numPr>
          <w:ilvl w:val="0"/>
          <w:numId w:val="0"/>
        </w:numPr>
        <w:ind w:left="432" w:hanging="432"/>
        <w:rPr>
          <w:noProof/>
        </w:rPr>
      </w:pPr>
    </w:p>
    <w:p w14:paraId="28F4E5A2" w14:textId="32BCB665" w:rsidR="00DE7670" w:rsidRPr="005472B9" w:rsidRDefault="005472B9" w:rsidP="00DE7670">
      <w:pPr>
        <w:pStyle w:val="ListNumber"/>
        <w:numPr>
          <w:ilvl w:val="0"/>
          <w:numId w:val="0"/>
        </w:numPr>
        <w:ind w:left="432" w:hanging="432"/>
        <w:rPr>
          <w:noProof/>
          <w:color w:val="auto"/>
        </w:rPr>
      </w:pPr>
      <w:r w:rsidRPr="005472B9">
        <w:rPr>
          <w:noProof/>
          <w:color w:val="auto"/>
        </w:rPr>
        <w:t xml:space="preserve">Atompsphere </w:t>
      </w:r>
    </w:p>
    <w:p w14:paraId="561A51B1" w14:textId="77777777" w:rsidR="00DE7670" w:rsidRDefault="00DE7670" w:rsidP="00DE7670">
      <w:pPr>
        <w:pStyle w:val="ListNumber"/>
        <w:numPr>
          <w:ilvl w:val="0"/>
          <w:numId w:val="0"/>
        </w:numPr>
        <w:ind w:left="432" w:hanging="432"/>
        <w:rPr>
          <w:noProof/>
        </w:rPr>
      </w:pPr>
    </w:p>
    <w:p w14:paraId="4ABCC4F9" w14:textId="77777777" w:rsidR="00DE7670" w:rsidRDefault="00DE7670" w:rsidP="00DE7670">
      <w:pPr>
        <w:pStyle w:val="ListNumber"/>
        <w:numPr>
          <w:ilvl w:val="0"/>
          <w:numId w:val="0"/>
        </w:numPr>
        <w:ind w:left="432" w:hanging="432"/>
        <w:rPr>
          <w:noProof/>
        </w:rPr>
      </w:pPr>
    </w:p>
    <w:p w14:paraId="46DD5DD9" w14:textId="77777777" w:rsidR="00DE7670" w:rsidRDefault="00DE7670" w:rsidP="00DE7670">
      <w:pPr>
        <w:pStyle w:val="ListNumber"/>
        <w:numPr>
          <w:ilvl w:val="0"/>
          <w:numId w:val="0"/>
        </w:numPr>
        <w:ind w:left="432" w:hanging="432"/>
        <w:rPr>
          <w:noProof/>
        </w:rPr>
      </w:pPr>
    </w:p>
    <w:p w14:paraId="35661C0F" w14:textId="77777777" w:rsidR="00DE7670" w:rsidRDefault="00DE7670" w:rsidP="00DE7670">
      <w:pPr>
        <w:pStyle w:val="ListNumber"/>
        <w:rPr>
          <w:noProof/>
        </w:rPr>
      </w:pPr>
      <w:r>
        <w:rPr>
          <w:noProof/>
        </w:rPr>
        <w:t>What is the biggest issue of the level in your opinion?</w:t>
      </w:r>
    </w:p>
    <w:p w14:paraId="294F3734" w14:textId="77777777" w:rsidR="00DE7670" w:rsidRDefault="00DE7670" w:rsidP="00DE7670">
      <w:pPr>
        <w:pStyle w:val="ListNumber"/>
        <w:numPr>
          <w:ilvl w:val="0"/>
          <w:numId w:val="0"/>
        </w:numPr>
        <w:ind w:left="432" w:hanging="432"/>
        <w:rPr>
          <w:noProof/>
        </w:rPr>
      </w:pPr>
    </w:p>
    <w:p w14:paraId="5F0591DE" w14:textId="633344D7" w:rsidR="00DE7670" w:rsidRPr="005472B9" w:rsidRDefault="005472B9" w:rsidP="00DE7670">
      <w:pPr>
        <w:pStyle w:val="ListNumber"/>
        <w:numPr>
          <w:ilvl w:val="0"/>
          <w:numId w:val="0"/>
        </w:numPr>
        <w:ind w:left="432" w:hanging="432"/>
        <w:rPr>
          <w:noProof/>
          <w:color w:val="auto"/>
        </w:rPr>
      </w:pPr>
      <w:r w:rsidRPr="005472B9">
        <w:rPr>
          <w:noProof/>
          <w:color w:val="auto"/>
        </w:rPr>
        <w:t>The text style in the dialog was appropriate but potentially difficult to read</w:t>
      </w:r>
    </w:p>
    <w:p w14:paraId="73B9D287" w14:textId="77777777" w:rsidR="00DE7670" w:rsidRDefault="00DE7670" w:rsidP="00DE7670">
      <w:pPr>
        <w:pStyle w:val="ListNumber"/>
        <w:numPr>
          <w:ilvl w:val="0"/>
          <w:numId w:val="0"/>
        </w:numPr>
        <w:ind w:left="432" w:hanging="432"/>
        <w:rPr>
          <w:noProof/>
        </w:rPr>
      </w:pPr>
    </w:p>
    <w:p w14:paraId="3ACE7FED" w14:textId="77777777" w:rsidR="00DE7670" w:rsidRDefault="00DE7670" w:rsidP="00DE7670">
      <w:pPr>
        <w:pStyle w:val="ListNumber"/>
        <w:numPr>
          <w:ilvl w:val="0"/>
          <w:numId w:val="0"/>
        </w:numPr>
        <w:ind w:left="432" w:hanging="432"/>
        <w:rPr>
          <w:noProof/>
        </w:rPr>
      </w:pPr>
    </w:p>
    <w:p w14:paraId="1F0E7CBE" w14:textId="77777777" w:rsidR="00DE7670" w:rsidRDefault="00DE7670" w:rsidP="00DE7670">
      <w:pPr>
        <w:pStyle w:val="ListNumber"/>
        <w:numPr>
          <w:ilvl w:val="0"/>
          <w:numId w:val="0"/>
        </w:numPr>
        <w:ind w:left="432" w:hanging="432"/>
        <w:rPr>
          <w:noProof/>
        </w:rPr>
      </w:pPr>
    </w:p>
    <w:p w14:paraId="09D4501B" w14:textId="77777777" w:rsidR="00DE7670" w:rsidRDefault="00DE7670" w:rsidP="00DE7670">
      <w:pPr>
        <w:pStyle w:val="ListNumber"/>
        <w:rPr>
          <w:noProof/>
        </w:rPr>
      </w:pPr>
      <w:r>
        <w:rPr>
          <w:noProof/>
        </w:rPr>
        <w:t>Please write any additional opinions you have.</w:t>
      </w:r>
    </w:p>
    <w:p w14:paraId="3111CF6F" w14:textId="77777777" w:rsidR="00DE7670" w:rsidRDefault="00DE7670" w:rsidP="00DE7670">
      <w:pPr>
        <w:pStyle w:val="ListNumber"/>
        <w:numPr>
          <w:ilvl w:val="0"/>
          <w:numId w:val="0"/>
        </w:numPr>
        <w:ind w:left="432" w:hanging="432"/>
        <w:rPr>
          <w:noProof/>
        </w:rPr>
      </w:pPr>
    </w:p>
    <w:p w14:paraId="134FB4F0" w14:textId="3D5F2E42" w:rsidR="00DE7670" w:rsidRPr="005472B9" w:rsidRDefault="005472B9" w:rsidP="00DE7670">
      <w:pPr>
        <w:rPr>
          <w:color w:val="auto"/>
        </w:rPr>
      </w:pPr>
      <w:r w:rsidRPr="005472B9">
        <w:rPr>
          <w:color w:val="auto"/>
        </w:rPr>
        <w:t>None</w:t>
      </w:r>
    </w:p>
    <w:p w14:paraId="32DCEFDD" w14:textId="00787C7E" w:rsidR="00AC7440" w:rsidRDefault="00AC7440" w:rsidP="00DE7670"/>
    <w:p w14:paraId="294CA812" w14:textId="033CCD54" w:rsidR="00AC7440" w:rsidRDefault="00AC7440" w:rsidP="00DE7670"/>
    <w:p w14:paraId="4E9DC876" w14:textId="574E98A3" w:rsidR="00AC7440" w:rsidRDefault="00AC7440" w:rsidP="00DE7670"/>
    <w:p w14:paraId="7D42892A" w14:textId="5477F613" w:rsidR="00AC7440" w:rsidRDefault="00AC7440" w:rsidP="00DE7670"/>
    <w:p w14:paraId="19281AEF" w14:textId="4D4124C7" w:rsidR="00AC7440" w:rsidRDefault="00AC7440" w:rsidP="00DE7670"/>
    <w:p w14:paraId="572CB50B" w14:textId="0640A66D" w:rsidR="00AC7440" w:rsidRDefault="00AC7440" w:rsidP="00DE7670"/>
    <w:p w14:paraId="793D5F2A" w14:textId="4EC5B70E" w:rsidR="00AC7440" w:rsidRDefault="00AC7440" w:rsidP="00DE7670"/>
    <w:p w14:paraId="120C659C" w14:textId="27EE5684" w:rsidR="00AC7440" w:rsidRDefault="00AC7440" w:rsidP="00DE7670"/>
    <w:p w14:paraId="7D79D18D" w14:textId="77777777" w:rsidR="005472B9" w:rsidRPr="00DE7670" w:rsidRDefault="005472B9" w:rsidP="00DE7670"/>
    <w:p w14:paraId="3C4C7261" w14:textId="3275FD52" w:rsidR="007E3EFF" w:rsidRPr="00860A5C" w:rsidRDefault="007E3EFF" w:rsidP="007E3EFF">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6672" behindDoc="1" locked="0" layoutInCell="1" allowOverlap="1" wp14:anchorId="7063D925" wp14:editId="418E4CF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0" name="Picture 10"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Toc479184258"/>
      <w:r w:rsidRPr="00DE7670">
        <w:rPr>
          <w:rStyle w:val="Heading1Char"/>
        </w:rPr>
        <w:t xml:space="preserve">Appendix </w:t>
      </w:r>
      <w:r w:rsidR="009D44E5">
        <w:rPr>
          <w:rStyle w:val="Heading1Char"/>
        </w:rPr>
        <w:t>9</w:t>
      </w:r>
      <w:r w:rsidRPr="00DE7670">
        <w:rPr>
          <w:rStyle w:val="Heading1Char"/>
        </w:rPr>
        <w:t xml:space="preserve"> - Level Design Survey </w:t>
      </w:r>
      <w:r w:rsidR="009D44E5">
        <w:rPr>
          <w:rStyle w:val="Heading1Char"/>
        </w:rPr>
        <w:t>9</w:t>
      </w:r>
      <w:bookmarkEnd w:id="24"/>
      <w:r w:rsidRPr="00860A5C">
        <w:rPr>
          <w:sz w:val="40"/>
        </w:rPr>
        <w:t xml:space="preserve">   </w:t>
      </w:r>
      <w:r w:rsidRPr="00EA51AC">
        <w:rPr>
          <w:color w:val="auto"/>
          <w:sz w:val="20"/>
        </w:rPr>
        <w:t xml:space="preserve">Name: </w:t>
      </w:r>
      <w:r w:rsidR="00955863">
        <w:rPr>
          <w:color w:val="auto"/>
          <w:sz w:val="20"/>
        </w:rPr>
        <w:t xml:space="preserve"> </w:t>
      </w:r>
      <w:r w:rsidR="00955863" w:rsidRPr="000D1E3C">
        <w:rPr>
          <w:b/>
          <w:i/>
          <w:color w:val="auto"/>
          <w:sz w:val="20"/>
        </w:rPr>
        <w:t>James Sinclair</w:t>
      </w:r>
    </w:p>
    <w:p w14:paraId="5BCCCB47" w14:textId="77777777" w:rsidR="007E3EFF" w:rsidRDefault="007E3EFF" w:rsidP="002A047B">
      <w:pPr>
        <w:pStyle w:val="ListNumber"/>
        <w:numPr>
          <w:ilvl w:val="0"/>
          <w:numId w:val="42"/>
        </w:numPr>
        <w:rPr>
          <w:noProof/>
        </w:rPr>
      </w:pPr>
      <w:r>
        <w:rPr>
          <w:noProof/>
        </w:rPr>
        <w:t>Would you agree that the enviornment was immersive?</w:t>
      </w:r>
    </w:p>
    <w:p w14:paraId="5A9F4D0A" w14:textId="77777777" w:rsidR="007E3EFF" w:rsidRDefault="007E3EFF" w:rsidP="007E3EFF">
      <w:pPr>
        <w:pStyle w:val="List"/>
      </w:pPr>
      <w:r>
        <w:t>Strongly Agree</w:t>
      </w:r>
    </w:p>
    <w:p w14:paraId="2C5B6834" w14:textId="77777777" w:rsidR="007E3EFF" w:rsidRPr="00955863" w:rsidRDefault="007E3EFF" w:rsidP="007E3EFF">
      <w:pPr>
        <w:pStyle w:val="List"/>
        <w:rPr>
          <w:b/>
          <w:i/>
        </w:rPr>
      </w:pPr>
      <w:r w:rsidRPr="00955863">
        <w:rPr>
          <w:b/>
          <w:i/>
        </w:rPr>
        <w:t>Agree</w:t>
      </w:r>
    </w:p>
    <w:p w14:paraId="49B95820" w14:textId="77777777" w:rsidR="007E3EFF" w:rsidRDefault="007E3EFF" w:rsidP="007E3EFF">
      <w:pPr>
        <w:pStyle w:val="List"/>
      </w:pPr>
      <w:r>
        <w:t>Neither Agree nor Disagree</w:t>
      </w:r>
    </w:p>
    <w:p w14:paraId="6676972B" w14:textId="77777777" w:rsidR="007E3EFF" w:rsidRDefault="007E3EFF" w:rsidP="007E3EFF">
      <w:pPr>
        <w:pStyle w:val="List"/>
      </w:pPr>
      <w:r>
        <w:t>Disagree</w:t>
      </w:r>
    </w:p>
    <w:p w14:paraId="6E923AC3" w14:textId="77777777" w:rsidR="007E3EFF" w:rsidRDefault="007E3EFF" w:rsidP="007E3EFF">
      <w:pPr>
        <w:pStyle w:val="List"/>
      </w:pPr>
      <w:r>
        <w:t>Strongly Disagree</w:t>
      </w:r>
    </w:p>
    <w:p w14:paraId="7AE54B7D" w14:textId="77777777" w:rsidR="007E3EFF" w:rsidRDefault="007E3EFF" w:rsidP="007E3EFF">
      <w:pPr>
        <w:pStyle w:val="ListNumber"/>
        <w:rPr>
          <w:noProof/>
        </w:rPr>
      </w:pPr>
      <w:r>
        <w:rPr>
          <w:noProof/>
        </w:rPr>
        <w:t>What keywords would describe the three-part quest?</w:t>
      </w:r>
    </w:p>
    <w:p w14:paraId="498DF5F7" w14:textId="77777777" w:rsidR="007E3EFF" w:rsidRPr="00955863" w:rsidRDefault="007E3EFF" w:rsidP="007E3EFF">
      <w:pPr>
        <w:pStyle w:val="List"/>
        <w:rPr>
          <w:b/>
          <w:i/>
        </w:rPr>
      </w:pPr>
      <w:r w:rsidRPr="00955863">
        <w:rPr>
          <w:b/>
          <w:i/>
        </w:rPr>
        <w:t>Varied</w:t>
      </w:r>
    </w:p>
    <w:p w14:paraId="6621F2CC" w14:textId="77777777" w:rsidR="007E3EFF" w:rsidRDefault="007E3EFF" w:rsidP="007E3EFF">
      <w:pPr>
        <w:pStyle w:val="List"/>
      </w:pPr>
      <w:r>
        <w:t>Exciting</w:t>
      </w:r>
    </w:p>
    <w:p w14:paraId="3F6C75CB" w14:textId="77777777" w:rsidR="007E3EFF" w:rsidRPr="0085422A" w:rsidRDefault="007E3EFF" w:rsidP="007E3EFF">
      <w:pPr>
        <w:pStyle w:val="List"/>
        <w:rPr>
          <w:b/>
          <w:i/>
        </w:rPr>
      </w:pPr>
      <w:r w:rsidRPr="0085422A">
        <w:rPr>
          <w:b/>
          <w:i/>
        </w:rPr>
        <w:t>Story Driven</w:t>
      </w:r>
    </w:p>
    <w:p w14:paraId="3EEFC5FC" w14:textId="77777777" w:rsidR="007E3EFF" w:rsidRDefault="007E3EFF" w:rsidP="007E3EFF">
      <w:pPr>
        <w:pStyle w:val="List"/>
      </w:pPr>
      <w:r>
        <w:t>Inconsistent</w:t>
      </w:r>
    </w:p>
    <w:p w14:paraId="0F8B3B34" w14:textId="77777777" w:rsidR="007E3EFF" w:rsidRDefault="007E3EFF" w:rsidP="007E3EFF">
      <w:pPr>
        <w:pStyle w:val="List"/>
      </w:pPr>
      <w:r>
        <w:t>Unfocused</w:t>
      </w:r>
    </w:p>
    <w:p w14:paraId="6B6AE785" w14:textId="77777777" w:rsidR="007E3EFF" w:rsidRDefault="007E3EFF" w:rsidP="007E3EFF">
      <w:pPr>
        <w:pStyle w:val="List"/>
      </w:pPr>
      <w:r>
        <w:t>Boring</w:t>
      </w:r>
    </w:p>
    <w:p w14:paraId="7F40CAE7" w14:textId="77777777" w:rsidR="007E3EFF" w:rsidRDefault="007E3EFF" w:rsidP="007E3EFF">
      <w:pPr>
        <w:pStyle w:val="List"/>
      </w:pPr>
      <w:r>
        <w:t>High Quality</w:t>
      </w:r>
    </w:p>
    <w:p w14:paraId="73B50E34" w14:textId="77777777" w:rsidR="007E3EFF" w:rsidRPr="005F24ED" w:rsidRDefault="007E3EFF" w:rsidP="007E3EFF">
      <w:pPr>
        <w:pStyle w:val="List"/>
        <w:rPr>
          <w:b/>
          <w:i/>
        </w:rPr>
      </w:pPr>
      <w:r w:rsidRPr="005F24ED">
        <w:rPr>
          <w:b/>
          <w:i/>
        </w:rPr>
        <w:t>Low Quality</w:t>
      </w:r>
    </w:p>
    <w:p w14:paraId="03EEDEB3" w14:textId="77777777" w:rsidR="007E3EFF" w:rsidRDefault="007E3EFF" w:rsidP="007E3EFF">
      <w:pPr>
        <w:pStyle w:val="List"/>
      </w:pPr>
      <w:r>
        <w:t>Engaging</w:t>
      </w:r>
    </w:p>
    <w:p w14:paraId="7DE22B9A" w14:textId="77777777" w:rsidR="007E3EFF" w:rsidRDefault="007E3EFF" w:rsidP="007E3EFF">
      <w:pPr>
        <w:pStyle w:val="List"/>
      </w:pPr>
      <w:r>
        <w:t>Dull</w:t>
      </w:r>
    </w:p>
    <w:p w14:paraId="68AFA416" w14:textId="77777777" w:rsidR="007E3EFF" w:rsidRDefault="007E3EFF" w:rsidP="007E3EFF">
      <w:pPr>
        <w:pStyle w:val="List"/>
      </w:pPr>
      <w:r>
        <w:t>Overbearing</w:t>
      </w:r>
    </w:p>
    <w:p w14:paraId="3536C49F" w14:textId="77777777" w:rsidR="007E3EFF" w:rsidRDefault="007E3EFF" w:rsidP="007E3EFF">
      <w:pPr>
        <w:pStyle w:val="ListNumber"/>
        <w:rPr>
          <w:noProof/>
        </w:rPr>
      </w:pPr>
      <w:r>
        <w:rPr>
          <w:noProof/>
        </w:rPr>
        <w:t>How easy was it to complete the quest?</w:t>
      </w:r>
    </w:p>
    <w:p w14:paraId="1121DF6E" w14:textId="77777777" w:rsidR="007E3EFF" w:rsidRDefault="007E3EFF" w:rsidP="007E3EFF">
      <w:pPr>
        <w:pStyle w:val="List"/>
      </w:pPr>
      <w:r>
        <w:t>Very Easy</w:t>
      </w:r>
    </w:p>
    <w:p w14:paraId="5B85465E" w14:textId="77777777" w:rsidR="007E3EFF" w:rsidRPr="00F473E5" w:rsidRDefault="007E3EFF" w:rsidP="007E3EFF">
      <w:pPr>
        <w:pStyle w:val="List"/>
        <w:rPr>
          <w:b/>
          <w:i/>
        </w:rPr>
      </w:pPr>
      <w:r w:rsidRPr="00F473E5">
        <w:rPr>
          <w:b/>
          <w:i/>
        </w:rPr>
        <w:t>Easy</w:t>
      </w:r>
    </w:p>
    <w:p w14:paraId="22E961F6" w14:textId="77777777" w:rsidR="007E3EFF" w:rsidRDefault="007E3EFF" w:rsidP="007E3EFF">
      <w:pPr>
        <w:pStyle w:val="List"/>
      </w:pPr>
      <w:r>
        <w:t>Normal</w:t>
      </w:r>
    </w:p>
    <w:p w14:paraId="6E5FDDBA" w14:textId="77777777" w:rsidR="007E3EFF" w:rsidRDefault="007E3EFF" w:rsidP="007E3EFF">
      <w:pPr>
        <w:pStyle w:val="List"/>
      </w:pPr>
      <w:r>
        <w:t>Hard</w:t>
      </w:r>
    </w:p>
    <w:p w14:paraId="6ECA0DB9" w14:textId="77777777" w:rsidR="007E3EFF" w:rsidRDefault="007E3EFF" w:rsidP="007E3EFF">
      <w:pPr>
        <w:pStyle w:val="List"/>
      </w:pPr>
      <w:r>
        <w:t>Very Hard</w:t>
      </w:r>
    </w:p>
    <w:p w14:paraId="587D5470" w14:textId="77777777" w:rsidR="007E3EFF" w:rsidRDefault="007E3EFF" w:rsidP="007E3EFF">
      <w:pPr>
        <w:pStyle w:val="ListNumber"/>
        <w:rPr>
          <w:noProof/>
        </w:rPr>
      </w:pPr>
      <w:r>
        <w:rPr>
          <w:noProof/>
        </w:rPr>
        <w:t>Would a game full of small quests like this be fun in your opinion?</w:t>
      </w:r>
    </w:p>
    <w:p w14:paraId="5B1D2B9F" w14:textId="77777777" w:rsidR="007E3EFF" w:rsidRPr="004A3F02" w:rsidRDefault="007E3EFF" w:rsidP="007E3EFF">
      <w:pPr>
        <w:pStyle w:val="List"/>
        <w:rPr>
          <w:b/>
          <w:i/>
        </w:rPr>
      </w:pPr>
      <w:r w:rsidRPr="004A3F02">
        <w:rPr>
          <w:b/>
          <w:i/>
        </w:rPr>
        <w:t>Yes</w:t>
      </w:r>
    </w:p>
    <w:p w14:paraId="091F51ED" w14:textId="77777777" w:rsidR="007E3EFF" w:rsidRDefault="007E3EFF" w:rsidP="007E3EFF">
      <w:pPr>
        <w:pStyle w:val="List"/>
      </w:pPr>
      <w:r>
        <w:t>Maybe</w:t>
      </w:r>
    </w:p>
    <w:p w14:paraId="11969870" w14:textId="77777777" w:rsidR="007E3EFF" w:rsidRDefault="007E3EFF" w:rsidP="007E3EFF">
      <w:pPr>
        <w:pStyle w:val="List"/>
      </w:pPr>
      <w:r>
        <w:t>No</w:t>
      </w:r>
    </w:p>
    <w:p w14:paraId="5962C206" w14:textId="77777777" w:rsidR="007E3EFF" w:rsidRDefault="007E3EFF" w:rsidP="007E3EFF">
      <w:pPr>
        <w:pStyle w:val="List"/>
        <w:numPr>
          <w:ilvl w:val="0"/>
          <w:numId w:val="0"/>
        </w:numPr>
        <w:ind w:left="864" w:hanging="432"/>
      </w:pPr>
    </w:p>
    <w:p w14:paraId="3CBA4901" w14:textId="77777777" w:rsidR="007E3EFF" w:rsidRDefault="007E3EFF" w:rsidP="007E3EFF">
      <w:pPr>
        <w:pStyle w:val="List"/>
        <w:numPr>
          <w:ilvl w:val="0"/>
          <w:numId w:val="0"/>
        </w:numPr>
        <w:ind w:left="864" w:hanging="432"/>
        <w:jc w:val="center"/>
      </w:pPr>
    </w:p>
    <w:p w14:paraId="518F899F" w14:textId="77777777" w:rsidR="007E3EFF" w:rsidRDefault="007E3EFF" w:rsidP="007E3EFF">
      <w:pPr>
        <w:pStyle w:val="ListNumber"/>
        <w:rPr>
          <w:noProof/>
        </w:rPr>
      </w:pPr>
      <w:r>
        <w:rPr>
          <w:noProof/>
        </w:rPr>
        <w:lastRenderedPageBreak/>
        <w:t>Do small dialogs meet your need in explinaing the narative of the quest?</w:t>
      </w:r>
    </w:p>
    <w:p w14:paraId="0A9F85F0" w14:textId="77777777" w:rsidR="007E3EFF" w:rsidRPr="00733CBC" w:rsidRDefault="007E3EFF" w:rsidP="007E3EFF">
      <w:pPr>
        <w:pStyle w:val="List"/>
        <w:rPr>
          <w:b/>
          <w:i/>
        </w:rPr>
      </w:pPr>
      <w:r w:rsidRPr="00733CBC">
        <w:rPr>
          <w:b/>
          <w:i/>
        </w:rPr>
        <w:t>Yes</w:t>
      </w:r>
    </w:p>
    <w:p w14:paraId="24E1EE41" w14:textId="77777777" w:rsidR="007E3EFF" w:rsidRDefault="007E3EFF" w:rsidP="007E3EFF">
      <w:pPr>
        <w:pStyle w:val="List"/>
      </w:pPr>
      <w:r>
        <w:t>No</w:t>
      </w:r>
    </w:p>
    <w:p w14:paraId="0A7DF195" w14:textId="77777777" w:rsidR="007E3EFF" w:rsidRDefault="007E3EFF" w:rsidP="007E3EFF">
      <w:pPr>
        <w:pStyle w:val="ListNumber"/>
        <w:rPr>
          <w:noProof/>
        </w:rPr>
      </w:pPr>
      <w:r>
        <w:rPr>
          <w:noProof/>
        </w:rPr>
        <w:t>Was the user interface intrusive?</w:t>
      </w:r>
    </w:p>
    <w:p w14:paraId="1CA99CED" w14:textId="77777777" w:rsidR="007E3EFF" w:rsidRDefault="007E3EFF" w:rsidP="007E3EFF">
      <w:pPr>
        <w:pStyle w:val="List"/>
      </w:pPr>
      <w:r>
        <w:t>Yes</w:t>
      </w:r>
    </w:p>
    <w:p w14:paraId="31F5E1A0" w14:textId="77777777" w:rsidR="007E3EFF" w:rsidRPr="00733CBC" w:rsidRDefault="007E3EFF" w:rsidP="007E3EFF">
      <w:pPr>
        <w:pStyle w:val="List"/>
        <w:rPr>
          <w:b/>
          <w:i/>
        </w:rPr>
      </w:pPr>
      <w:r w:rsidRPr="00733CBC">
        <w:rPr>
          <w:b/>
          <w:i/>
        </w:rPr>
        <w:t>No</w:t>
      </w:r>
    </w:p>
    <w:p w14:paraId="40DD9370" w14:textId="77777777" w:rsidR="007E3EFF" w:rsidRDefault="007E3EFF" w:rsidP="007E3EFF">
      <w:pPr>
        <w:pStyle w:val="ListNumber"/>
        <w:rPr>
          <w:noProof/>
        </w:rPr>
      </w:pPr>
      <w:r>
        <w:rPr>
          <w:noProof/>
        </w:rPr>
        <w:t>Would you agree that the enemies were easy to defeat?</w:t>
      </w:r>
    </w:p>
    <w:p w14:paraId="0F6E0123" w14:textId="77777777" w:rsidR="007E3EFF" w:rsidRPr="00C4095B" w:rsidRDefault="007E3EFF" w:rsidP="007E3EFF">
      <w:pPr>
        <w:pStyle w:val="List"/>
        <w:rPr>
          <w:b/>
          <w:i/>
        </w:rPr>
      </w:pPr>
      <w:r w:rsidRPr="00C4095B">
        <w:rPr>
          <w:b/>
          <w:i/>
        </w:rPr>
        <w:t>Strongly Agree</w:t>
      </w:r>
    </w:p>
    <w:p w14:paraId="0A2E6034" w14:textId="77777777" w:rsidR="007E3EFF" w:rsidRDefault="007E3EFF" w:rsidP="007E3EFF">
      <w:pPr>
        <w:pStyle w:val="List"/>
      </w:pPr>
      <w:r>
        <w:t>Agree</w:t>
      </w:r>
    </w:p>
    <w:p w14:paraId="302D5F1E" w14:textId="77777777" w:rsidR="007E3EFF" w:rsidRDefault="007E3EFF" w:rsidP="007E3EFF">
      <w:pPr>
        <w:pStyle w:val="List"/>
      </w:pPr>
      <w:r>
        <w:t>Neither Agree nor Disagree</w:t>
      </w:r>
    </w:p>
    <w:p w14:paraId="57A6CC87" w14:textId="77777777" w:rsidR="007E3EFF" w:rsidRDefault="007E3EFF" w:rsidP="007E3EFF">
      <w:pPr>
        <w:pStyle w:val="List"/>
      </w:pPr>
      <w:r>
        <w:t>Disagree</w:t>
      </w:r>
    </w:p>
    <w:p w14:paraId="35012D96" w14:textId="77777777" w:rsidR="007E3EFF" w:rsidRDefault="007E3EFF" w:rsidP="007E3EFF">
      <w:pPr>
        <w:pStyle w:val="List"/>
      </w:pPr>
      <w:r>
        <w:t>Strongly Disagree</w:t>
      </w:r>
    </w:p>
    <w:p w14:paraId="093EA578" w14:textId="77777777" w:rsidR="007E3EFF" w:rsidRDefault="007E3EFF" w:rsidP="007E3EFF">
      <w:pPr>
        <w:pStyle w:val="ListNumber"/>
        <w:rPr>
          <w:noProof/>
        </w:rPr>
      </w:pPr>
      <w:r>
        <w:rPr>
          <w:noProof/>
        </w:rPr>
        <w:t xml:space="preserve">How easy was it to detect clues at the campsite? </w:t>
      </w:r>
    </w:p>
    <w:p w14:paraId="435E9521" w14:textId="77777777" w:rsidR="007E3EFF" w:rsidRDefault="007E3EFF" w:rsidP="007E3EFF">
      <w:pPr>
        <w:pStyle w:val="List"/>
      </w:pPr>
      <w:r>
        <w:t>Very Easy</w:t>
      </w:r>
    </w:p>
    <w:p w14:paraId="1E8BF718" w14:textId="77777777" w:rsidR="007E3EFF" w:rsidRPr="00C4095B" w:rsidRDefault="007E3EFF" w:rsidP="007E3EFF">
      <w:pPr>
        <w:pStyle w:val="List"/>
        <w:rPr>
          <w:b/>
          <w:i/>
        </w:rPr>
      </w:pPr>
      <w:r w:rsidRPr="00C4095B">
        <w:rPr>
          <w:b/>
          <w:i/>
        </w:rPr>
        <w:t>Easy</w:t>
      </w:r>
    </w:p>
    <w:p w14:paraId="7A9320F7" w14:textId="77777777" w:rsidR="007E3EFF" w:rsidRDefault="007E3EFF" w:rsidP="007E3EFF">
      <w:pPr>
        <w:pStyle w:val="List"/>
      </w:pPr>
      <w:r>
        <w:t>Normal</w:t>
      </w:r>
    </w:p>
    <w:p w14:paraId="7964AE58" w14:textId="77777777" w:rsidR="007E3EFF" w:rsidRDefault="007E3EFF" w:rsidP="007E3EFF">
      <w:pPr>
        <w:pStyle w:val="List"/>
      </w:pPr>
      <w:r>
        <w:t>Hard</w:t>
      </w:r>
    </w:p>
    <w:p w14:paraId="268167AC" w14:textId="77777777" w:rsidR="007E3EFF" w:rsidRDefault="007E3EFF" w:rsidP="007E3EFF">
      <w:pPr>
        <w:pStyle w:val="List"/>
      </w:pPr>
      <w:r>
        <w:t>Impossible</w:t>
      </w:r>
    </w:p>
    <w:p w14:paraId="4D72F525" w14:textId="77777777" w:rsidR="007E3EFF" w:rsidRDefault="007E3EFF" w:rsidP="007E3EFF">
      <w:pPr>
        <w:pStyle w:val="ListNumber"/>
        <w:rPr>
          <w:noProof/>
        </w:rPr>
      </w:pPr>
      <w:r>
        <w:rPr>
          <w:noProof/>
        </w:rPr>
        <w:t>Would you agree that the music was vital to the level?</w:t>
      </w:r>
    </w:p>
    <w:p w14:paraId="4E33671B" w14:textId="77777777" w:rsidR="007E3EFF" w:rsidRPr="00C4095B" w:rsidRDefault="007E3EFF" w:rsidP="007E3EFF">
      <w:pPr>
        <w:pStyle w:val="List"/>
        <w:rPr>
          <w:b/>
          <w:i/>
        </w:rPr>
      </w:pPr>
      <w:r w:rsidRPr="00C4095B">
        <w:rPr>
          <w:b/>
          <w:i/>
        </w:rPr>
        <w:t>Strongly Agree</w:t>
      </w:r>
    </w:p>
    <w:p w14:paraId="25074868" w14:textId="77777777" w:rsidR="007E3EFF" w:rsidRDefault="007E3EFF" w:rsidP="007E3EFF">
      <w:pPr>
        <w:pStyle w:val="List"/>
      </w:pPr>
      <w:r>
        <w:t>Agree</w:t>
      </w:r>
    </w:p>
    <w:p w14:paraId="23719034" w14:textId="77777777" w:rsidR="007E3EFF" w:rsidRDefault="007E3EFF" w:rsidP="007E3EFF">
      <w:pPr>
        <w:pStyle w:val="List"/>
      </w:pPr>
      <w:r>
        <w:t>Neither Agree nor Disagree</w:t>
      </w:r>
    </w:p>
    <w:p w14:paraId="56B5ED3C" w14:textId="77777777" w:rsidR="007E3EFF" w:rsidRDefault="007E3EFF" w:rsidP="007E3EFF">
      <w:pPr>
        <w:pStyle w:val="List"/>
      </w:pPr>
      <w:r>
        <w:t>Disagree</w:t>
      </w:r>
    </w:p>
    <w:p w14:paraId="1C5B088A" w14:textId="77777777" w:rsidR="007E3EFF" w:rsidRDefault="007E3EFF" w:rsidP="007E3EFF">
      <w:pPr>
        <w:pStyle w:val="List"/>
      </w:pPr>
      <w:r>
        <w:t>Strongly Disagree</w:t>
      </w:r>
    </w:p>
    <w:p w14:paraId="6B6365A1" w14:textId="77777777" w:rsidR="007E3EFF" w:rsidRDefault="007E3EFF" w:rsidP="007E3EFF">
      <w:pPr>
        <w:pStyle w:val="ListNumber"/>
        <w:rPr>
          <w:noProof/>
        </w:rPr>
      </w:pPr>
      <w:r>
        <w:rPr>
          <w:noProof/>
        </w:rPr>
        <w:t>Would you agree that lighting was vital to the level?</w:t>
      </w:r>
    </w:p>
    <w:p w14:paraId="5F3EC6F9" w14:textId="77777777" w:rsidR="007E3EFF" w:rsidRPr="00C4095B" w:rsidRDefault="007E3EFF" w:rsidP="007E3EFF">
      <w:pPr>
        <w:pStyle w:val="List"/>
        <w:rPr>
          <w:b/>
          <w:i/>
        </w:rPr>
      </w:pPr>
      <w:r w:rsidRPr="00C4095B">
        <w:rPr>
          <w:b/>
          <w:i/>
        </w:rPr>
        <w:t>Strongly Agree</w:t>
      </w:r>
    </w:p>
    <w:p w14:paraId="06643778" w14:textId="77777777" w:rsidR="007E3EFF" w:rsidRDefault="007E3EFF" w:rsidP="007E3EFF">
      <w:pPr>
        <w:pStyle w:val="List"/>
      </w:pPr>
      <w:r>
        <w:t>Agree</w:t>
      </w:r>
    </w:p>
    <w:p w14:paraId="4DB0B77B" w14:textId="77777777" w:rsidR="007E3EFF" w:rsidRDefault="007E3EFF" w:rsidP="007E3EFF">
      <w:pPr>
        <w:pStyle w:val="List"/>
      </w:pPr>
      <w:r>
        <w:t>Neither Agree nor Disagree</w:t>
      </w:r>
    </w:p>
    <w:p w14:paraId="0F7BCF11" w14:textId="77777777" w:rsidR="007E3EFF" w:rsidRDefault="007E3EFF" w:rsidP="007E3EFF">
      <w:pPr>
        <w:pStyle w:val="List"/>
      </w:pPr>
      <w:r>
        <w:t>Disagree</w:t>
      </w:r>
    </w:p>
    <w:p w14:paraId="1BC36970" w14:textId="77777777" w:rsidR="007E3EFF" w:rsidRDefault="007E3EFF" w:rsidP="007E3EFF">
      <w:pPr>
        <w:pStyle w:val="List"/>
      </w:pPr>
      <w:r>
        <w:t>Strongly Disagree</w:t>
      </w:r>
    </w:p>
    <w:p w14:paraId="508B67EC" w14:textId="77777777" w:rsidR="007E3EFF" w:rsidRDefault="007E3EFF" w:rsidP="007E3EFF">
      <w:pPr>
        <w:pStyle w:val="ListNumber"/>
        <w:rPr>
          <w:noProof/>
        </w:rPr>
      </w:pPr>
      <w:r>
        <w:rPr>
          <w:noProof/>
        </w:rPr>
        <w:lastRenderedPageBreak/>
        <w:t>What do you think about the setting and environment?</w:t>
      </w:r>
    </w:p>
    <w:p w14:paraId="0F1E9FA8" w14:textId="77777777" w:rsidR="007E3EFF" w:rsidRDefault="007E3EFF" w:rsidP="007E3EFF">
      <w:pPr>
        <w:pStyle w:val="ListNumber"/>
        <w:numPr>
          <w:ilvl w:val="0"/>
          <w:numId w:val="0"/>
        </w:numPr>
        <w:ind w:left="432" w:hanging="432"/>
        <w:rPr>
          <w:noProof/>
        </w:rPr>
      </w:pPr>
    </w:p>
    <w:p w14:paraId="24DF981F" w14:textId="098710A5" w:rsidR="007E3EFF" w:rsidRPr="00CC0E15" w:rsidRDefault="00CC0E15" w:rsidP="007E3EFF">
      <w:pPr>
        <w:pStyle w:val="ListNumber"/>
        <w:numPr>
          <w:ilvl w:val="0"/>
          <w:numId w:val="0"/>
        </w:numPr>
        <w:ind w:left="432" w:hanging="432"/>
        <w:rPr>
          <w:noProof/>
          <w:color w:val="auto"/>
        </w:rPr>
      </w:pPr>
      <w:r w:rsidRPr="00CC0E15">
        <w:rPr>
          <w:noProof/>
          <w:color w:val="auto"/>
        </w:rPr>
        <w:t>Good for RPG, right setting</w:t>
      </w:r>
    </w:p>
    <w:p w14:paraId="30DB978F" w14:textId="77777777" w:rsidR="007E3EFF" w:rsidRDefault="007E3EFF" w:rsidP="007E3EFF">
      <w:pPr>
        <w:pStyle w:val="ListNumber"/>
        <w:numPr>
          <w:ilvl w:val="0"/>
          <w:numId w:val="0"/>
        </w:numPr>
        <w:ind w:left="432" w:hanging="432"/>
        <w:rPr>
          <w:noProof/>
        </w:rPr>
      </w:pPr>
    </w:p>
    <w:p w14:paraId="7352088F" w14:textId="77777777" w:rsidR="007E3EFF" w:rsidRDefault="007E3EFF" w:rsidP="007E3EFF">
      <w:pPr>
        <w:pStyle w:val="ListNumber"/>
        <w:numPr>
          <w:ilvl w:val="0"/>
          <w:numId w:val="0"/>
        </w:numPr>
        <w:ind w:left="432" w:hanging="432"/>
        <w:rPr>
          <w:noProof/>
        </w:rPr>
      </w:pPr>
    </w:p>
    <w:p w14:paraId="2D1F5E52" w14:textId="77777777" w:rsidR="007E3EFF" w:rsidRDefault="007E3EFF" w:rsidP="007E3EFF">
      <w:pPr>
        <w:pStyle w:val="ListNumber"/>
        <w:numPr>
          <w:ilvl w:val="0"/>
          <w:numId w:val="0"/>
        </w:numPr>
        <w:ind w:left="432" w:hanging="432"/>
        <w:rPr>
          <w:noProof/>
        </w:rPr>
      </w:pPr>
    </w:p>
    <w:p w14:paraId="277239BF" w14:textId="77777777" w:rsidR="007E3EFF" w:rsidRDefault="007E3EFF" w:rsidP="007E3EFF">
      <w:pPr>
        <w:pStyle w:val="ListNumber"/>
        <w:rPr>
          <w:noProof/>
        </w:rPr>
      </w:pPr>
      <w:r>
        <w:rPr>
          <w:noProof/>
        </w:rPr>
        <w:t>Do you like the control system? Give your thoughts.</w:t>
      </w:r>
    </w:p>
    <w:p w14:paraId="641E1293" w14:textId="77777777" w:rsidR="007E3EFF" w:rsidRPr="00CC0E15" w:rsidRDefault="007E3EFF" w:rsidP="007E3EFF">
      <w:pPr>
        <w:pStyle w:val="ListNumber"/>
        <w:numPr>
          <w:ilvl w:val="0"/>
          <w:numId w:val="0"/>
        </w:numPr>
        <w:ind w:left="432" w:hanging="432"/>
        <w:rPr>
          <w:noProof/>
          <w:color w:val="auto"/>
        </w:rPr>
      </w:pPr>
    </w:p>
    <w:p w14:paraId="70BB8876" w14:textId="47A83CEE" w:rsidR="007E3EFF" w:rsidRPr="00CC0E15" w:rsidRDefault="00CC0E15" w:rsidP="007E3EFF">
      <w:pPr>
        <w:pStyle w:val="ListNumber"/>
        <w:numPr>
          <w:ilvl w:val="0"/>
          <w:numId w:val="0"/>
        </w:numPr>
        <w:ind w:left="432" w:hanging="432"/>
        <w:rPr>
          <w:noProof/>
          <w:color w:val="auto"/>
        </w:rPr>
      </w:pPr>
      <w:r w:rsidRPr="00CC0E15">
        <w:rPr>
          <w:noProof/>
          <w:color w:val="auto"/>
        </w:rPr>
        <w:t>Yes</w:t>
      </w:r>
    </w:p>
    <w:p w14:paraId="656F08C2" w14:textId="77777777" w:rsidR="007E3EFF" w:rsidRDefault="007E3EFF" w:rsidP="007E3EFF">
      <w:pPr>
        <w:pStyle w:val="ListNumber"/>
        <w:numPr>
          <w:ilvl w:val="0"/>
          <w:numId w:val="0"/>
        </w:numPr>
        <w:ind w:left="432" w:hanging="432"/>
        <w:rPr>
          <w:noProof/>
        </w:rPr>
      </w:pPr>
    </w:p>
    <w:p w14:paraId="6FAFD7E9" w14:textId="77777777" w:rsidR="007E3EFF" w:rsidRDefault="007E3EFF" w:rsidP="007E3EFF">
      <w:pPr>
        <w:pStyle w:val="ListNumber"/>
        <w:numPr>
          <w:ilvl w:val="0"/>
          <w:numId w:val="0"/>
        </w:numPr>
        <w:ind w:left="432" w:hanging="432"/>
        <w:rPr>
          <w:noProof/>
        </w:rPr>
      </w:pPr>
    </w:p>
    <w:p w14:paraId="47FAF2E4" w14:textId="77777777" w:rsidR="007E3EFF" w:rsidRDefault="007E3EFF" w:rsidP="007E3EFF">
      <w:pPr>
        <w:pStyle w:val="ListNumber"/>
        <w:numPr>
          <w:ilvl w:val="0"/>
          <w:numId w:val="0"/>
        </w:numPr>
        <w:ind w:left="432" w:hanging="432"/>
        <w:rPr>
          <w:noProof/>
        </w:rPr>
      </w:pPr>
    </w:p>
    <w:p w14:paraId="0144E861" w14:textId="77777777" w:rsidR="007E3EFF" w:rsidRDefault="007E3EFF" w:rsidP="007E3EFF">
      <w:pPr>
        <w:pStyle w:val="ListNumber"/>
        <w:rPr>
          <w:noProof/>
        </w:rPr>
      </w:pPr>
      <w:r>
        <w:rPr>
          <w:noProof/>
        </w:rPr>
        <w:t>What is the biggest success of the level in your opinion?</w:t>
      </w:r>
    </w:p>
    <w:p w14:paraId="4B9372A8" w14:textId="77777777" w:rsidR="007E3EFF" w:rsidRDefault="007E3EFF" w:rsidP="007E3EFF">
      <w:pPr>
        <w:pStyle w:val="ListNumber"/>
        <w:numPr>
          <w:ilvl w:val="0"/>
          <w:numId w:val="0"/>
        </w:numPr>
        <w:ind w:left="432" w:hanging="432"/>
        <w:rPr>
          <w:noProof/>
        </w:rPr>
      </w:pPr>
    </w:p>
    <w:p w14:paraId="72A27151" w14:textId="1490324B" w:rsidR="007E3EFF" w:rsidRPr="00CC0E15" w:rsidRDefault="00CC0E15" w:rsidP="007E3EFF">
      <w:pPr>
        <w:pStyle w:val="ListNumber"/>
        <w:numPr>
          <w:ilvl w:val="0"/>
          <w:numId w:val="0"/>
        </w:numPr>
        <w:ind w:left="432" w:hanging="432"/>
        <w:rPr>
          <w:noProof/>
          <w:color w:val="auto"/>
        </w:rPr>
      </w:pPr>
      <w:r w:rsidRPr="00CC0E15">
        <w:rPr>
          <w:noProof/>
          <w:color w:val="auto"/>
        </w:rPr>
        <w:t>Clues</w:t>
      </w:r>
    </w:p>
    <w:p w14:paraId="5CE2375F" w14:textId="77777777" w:rsidR="007E3EFF" w:rsidRDefault="007E3EFF" w:rsidP="007E3EFF">
      <w:pPr>
        <w:pStyle w:val="ListNumber"/>
        <w:numPr>
          <w:ilvl w:val="0"/>
          <w:numId w:val="0"/>
        </w:numPr>
        <w:ind w:left="432" w:hanging="432"/>
        <w:rPr>
          <w:noProof/>
        </w:rPr>
      </w:pPr>
    </w:p>
    <w:p w14:paraId="6D731698" w14:textId="77777777" w:rsidR="007E3EFF" w:rsidRDefault="007E3EFF" w:rsidP="007E3EFF">
      <w:pPr>
        <w:pStyle w:val="ListNumber"/>
        <w:numPr>
          <w:ilvl w:val="0"/>
          <w:numId w:val="0"/>
        </w:numPr>
        <w:ind w:left="432" w:hanging="432"/>
        <w:rPr>
          <w:noProof/>
        </w:rPr>
      </w:pPr>
    </w:p>
    <w:p w14:paraId="7336B250" w14:textId="77777777" w:rsidR="007E3EFF" w:rsidRDefault="007E3EFF" w:rsidP="007E3EFF">
      <w:pPr>
        <w:pStyle w:val="ListNumber"/>
        <w:numPr>
          <w:ilvl w:val="0"/>
          <w:numId w:val="0"/>
        </w:numPr>
        <w:ind w:left="432" w:hanging="432"/>
        <w:rPr>
          <w:noProof/>
        </w:rPr>
      </w:pPr>
    </w:p>
    <w:p w14:paraId="146392E3" w14:textId="77777777" w:rsidR="007E3EFF" w:rsidRDefault="007E3EFF" w:rsidP="007E3EFF">
      <w:pPr>
        <w:pStyle w:val="ListNumber"/>
        <w:rPr>
          <w:noProof/>
        </w:rPr>
      </w:pPr>
      <w:r>
        <w:rPr>
          <w:noProof/>
        </w:rPr>
        <w:t>What is the biggest issue of the level in your opinion?</w:t>
      </w:r>
    </w:p>
    <w:p w14:paraId="4B06D0A0" w14:textId="77777777" w:rsidR="007E3EFF" w:rsidRDefault="007E3EFF" w:rsidP="007E3EFF">
      <w:pPr>
        <w:pStyle w:val="ListNumber"/>
        <w:numPr>
          <w:ilvl w:val="0"/>
          <w:numId w:val="0"/>
        </w:numPr>
        <w:ind w:left="432" w:hanging="432"/>
        <w:rPr>
          <w:noProof/>
        </w:rPr>
      </w:pPr>
    </w:p>
    <w:p w14:paraId="5F7E72E0" w14:textId="54E95EDF" w:rsidR="007E3EFF" w:rsidRPr="00CC0E15" w:rsidRDefault="00CC0E15" w:rsidP="007E3EFF">
      <w:pPr>
        <w:pStyle w:val="ListNumber"/>
        <w:numPr>
          <w:ilvl w:val="0"/>
          <w:numId w:val="0"/>
        </w:numPr>
        <w:ind w:left="432" w:hanging="432"/>
        <w:rPr>
          <w:noProof/>
          <w:color w:val="auto"/>
        </w:rPr>
      </w:pPr>
      <w:r w:rsidRPr="00CC0E15">
        <w:rPr>
          <w:noProof/>
          <w:color w:val="auto"/>
        </w:rPr>
        <w:t>Enemies, too easy</w:t>
      </w:r>
    </w:p>
    <w:p w14:paraId="1109D2AB" w14:textId="77777777" w:rsidR="007E3EFF" w:rsidRDefault="007E3EFF" w:rsidP="007E3EFF">
      <w:pPr>
        <w:pStyle w:val="ListNumber"/>
        <w:numPr>
          <w:ilvl w:val="0"/>
          <w:numId w:val="0"/>
        </w:numPr>
        <w:ind w:left="432" w:hanging="432"/>
        <w:rPr>
          <w:noProof/>
        </w:rPr>
      </w:pPr>
    </w:p>
    <w:p w14:paraId="40E3B50D" w14:textId="77777777" w:rsidR="007E3EFF" w:rsidRDefault="007E3EFF" w:rsidP="007E3EFF">
      <w:pPr>
        <w:pStyle w:val="ListNumber"/>
        <w:numPr>
          <w:ilvl w:val="0"/>
          <w:numId w:val="0"/>
        </w:numPr>
        <w:ind w:left="432" w:hanging="432"/>
        <w:rPr>
          <w:noProof/>
        </w:rPr>
      </w:pPr>
    </w:p>
    <w:p w14:paraId="7AA57FC6" w14:textId="77777777" w:rsidR="007E3EFF" w:rsidRDefault="007E3EFF" w:rsidP="007E3EFF">
      <w:pPr>
        <w:pStyle w:val="ListNumber"/>
        <w:numPr>
          <w:ilvl w:val="0"/>
          <w:numId w:val="0"/>
        </w:numPr>
        <w:ind w:left="432" w:hanging="432"/>
        <w:rPr>
          <w:noProof/>
        </w:rPr>
      </w:pPr>
    </w:p>
    <w:p w14:paraId="3A23B6C8" w14:textId="77777777" w:rsidR="007E3EFF" w:rsidRDefault="007E3EFF" w:rsidP="007E3EFF">
      <w:pPr>
        <w:pStyle w:val="ListNumber"/>
        <w:rPr>
          <w:noProof/>
        </w:rPr>
      </w:pPr>
      <w:r>
        <w:rPr>
          <w:noProof/>
        </w:rPr>
        <w:t>Please write any additional opinions you have.</w:t>
      </w:r>
    </w:p>
    <w:p w14:paraId="0727E735" w14:textId="17C0F25C" w:rsidR="007E3EFF" w:rsidRDefault="007E3EFF" w:rsidP="007E3EFF">
      <w:pPr>
        <w:pStyle w:val="ListNumber"/>
        <w:numPr>
          <w:ilvl w:val="0"/>
          <w:numId w:val="0"/>
        </w:numPr>
        <w:ind w:left="432" w:hanging="432"/>
        <w:rPr>
          <w:noProof/>
        </w:rPr>
      </w:pPr>
    </w:p>
    <w:p w14:paraId="601E8012" w14:textId="7783B4AB" w:rsidR="00CC0E15" w:rsidRPr="00CC0E15" w:rsidRDefault="00CC0E15" w:rsidP="007E3EFF">
      <w:pPr>
        <w:pStyle w:val="ListNumber"/>
        <w:numPr>
          <w:ilvl w:val="0"/>
          <w:numId w:val="0"/>
        </w:numPr>
        <w:ind w:left="432" w:hanging="432"/>
        <w:rPr>
          <w:noProof/>
          <w:color w:val="auto"/>
        </w:rPr>
      </w:pPr>
      <w:r w:rsidRPr="00CC0E15">
        <w:rPr>
          <w:noProof/>
          <w:color w:val="auto"/>
        </w:rPr>
        <w:t>None</w:t>
      </w:r>
    </w:p>
    <w:p w14:paraId="20DD99D9" w14:textId="77777777" w:rsidR="007E3EFF" w:rsidRPr="00DE7670" w:rsidRDefault="007E3EFF" w:rsidP="007E3EFF"/>
    <w:p w14:paraId="083223E2" w14:textId="46A60333" w:rsidR="00DE7670" w:rsidRDefault="00DE7670" w:rsidP="00DE7670"/>
    <w:p w14:paraId="69D58A33" w14:textId="1969E178" w:rsidR="007E3EFF" w:rsidRDefault="007E3EFF" w:rsidP="00DE7670"/>
    <w:p w14:paraId="0DFB75BE" w14:textId="0B5815CD" w:rsidR="007E3EFF" w:rsidRDefault="007E3EFF" w:rsidP="00DE7670"/>
    <w:p w14:paraId="4D4905FB" w14:textId="69595826" w:rsidR="007E3EFF" w:rsidRDefault="007E3EFF" w:rsidP="00DE7670"/>
    <w:p w14:paraId="23978D50" w14:textId="60474F8F" w:rsidR="007E3EFF" w:rsidRDefault="007E3EFF" w:rsidP="00DE7670"/>
    <w:p w14:paraId="2AC3FB88" w14:textId="3B110C89" w:rsidR="007E3EFF" w:rsidRDefault="007E3EFF" w:rsidP="00DE7670"/>
    <w:p w14:paraId="181ABCB6" w14:textId="55EE7C9A" w:rsidR="000A5E4A" w:rsidRDefault="000A5E4A" w:rsidP="00DE7670"/>
    <w:p w14:paraId="392EFE48" w14:textId="77777777" w:rsidR="000A5E4A" w:rsidRDefault="000A5E4A" w:rsidP="00DE7670"/>
    <w:p w14:paraId="044F3214" w14:textId="6414BE05" w:rsidR="007E3EFF" w:rsidRDefault="007E3EFF" w:rsidP="00DE7670"/>
    <w:p w14:paraId="2402B872" w14:textId="11E66A54" w:rsidR="007E3EFF" w:rsidRPr="00860A5C" w:rsidRDefault="007E3EFF" w:rsidP="007E3EFF">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8720" behindDoc="1" locked="0" layoutInCell="1" allowOverlap="1" wp14:anchorId="1D402687" wp14:editId="4112C31D">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1" name="Picture 11"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5" w:name="_Toc479184259"/>
      <w:r w:rsidRPr="00DE7670">
        <w:rPr>
          <w:rStyle w:val="Heading1Char"/>
        </w:rPr>
        <w:t xml:space="preserve">Appendix </w:t>
      </w:r>
      <w:r w:rsidR="009D44E5">
        <w:rPr>
          <w:rStyle w:val="Heading1Char"/>
        </w:rPr>
        <w:t>10</w:t>
      </w:r>
      <w:r w:rsidRPr="00DE7670">
        <w:rPr>
          <w:rStyle w:val="Heading1Char"/>
        </w:rPr>
        <w:t xml:space="preserve"> - Level Design Survey </w:t>
      </w:r>
      <w:r w:rsidR="009D44E5">
        <w:rPr>
          <w:rStyle w:val="Heading1Char"/>
        </w:rPr>
        <w:t>10</w:t>
      </w:r>
      <w:bookmarkEnd w:id="25"/>
      <w:r w:rsidRPr="00860A5C">
        <w:rPr>
          <w:sz w:val="40"/>
        </w:rPr>
        <w:t xml:space="preserve">    </w:t>
      </w:r>
      <w:r w:rsidRPr="00EA51AC">
        <w:rPr>
          <w:color w:val="auto"/>
          <w:sz w:val="20"/>
        </w:rPr>
        <w:t xml:space="preserve">Name: </w:t>
      </w:r>
      <w:r w:rsidR="00DB68B8" w:rsidRPr="00DB68B8">
        <w:rPr>
          <w:b/>
          <w:i/>
          <w:color w:val="auto"/>
          <w:sz w:val="20"/>
        </w:rPr>
        <w:t xml:space="preserve">Sophie </w:t>
      </w:r>
      <w:proofErr w:type="spellStart"/>
      <w:r w:rsidR="00DB68B8" w:rsidRPr="00DB68B8">
        <w:rPr>
          <w:b/>
          <w:i/>
          <w:color w:val="auto"/>
          <w:sz w:val="20"/>
        </w:rPr>
        <w:t>McEaktney</w:t>
      </w:r>
      <w:proofErr w:type="spellEnd"/>
    </w:p>
    <w:p w14:paraId="176AC0AA" w14:textId="77777777" w:rsidR="007E3EFF" w:rsidRDefault="007E3EFF" w:rsidP="002A047B">
      <w:pPr>
        <w:pStyle w:val="ListNumber"/>
        <w:numPr>
          <w:ilvl w:val="0"/>
          <w:numId w:val="43"/>
        </w:numPr>
        <w:rPr>
          <w:noProof/>
        </w:rPr>
      </w:pPr>
      <w:r>
        <w:rPr>
          <w:noProof/>
        </w:rPr>
        <w:t>Would you agree that the enviornment was immersive?</w:t>
      </w:r>
    </w:p>
    <w:p w14:paraId="756DE5AA" w14:textId="77777777" w:rsidR="007E3EFF" w:rsidRDefault="007E3EFF" w:rsidP="007E3EFF">
      <w:pPr>
        <w:pStyle w:val="List"/>
      </w:pPr>
      <w:r>
        <w:t>Strongly Agree</w:t>
      </w:r>
    </w:p>
    <w:p w14:paraId="14109589" w14:textId="77777777" w:rsidR="007E3EFF" w:rsidRPr="0086514F" w:rsidRDefault="007E3EFF" w:rsidP="007E3EFF">
      <w:pPr>
        <w:pStyle w:val="List"/>
        <w:rPr>
          <w:b/>
          <w:i/>
        </w:rPr>
      </w:pPr>
      <w:r w:rsidRPr="0086514F">
        <w:rPr>
          <w:b/>
          <w:i/>
        </w:rPr>
        <w:t>Agree</w:t>
      </w:r>
    </w:p>
    <w:p w14:paraId="5B45561A" w14:textId="77777777" w:rsidR="007E3EFF" w:rsidRDefault="007E3EFF" w:rsidP="007E3EFF">
      <w:pPr>
        <w:pStyle w:val="List"/>
      </w:pPr>
      <w:r>
        <w:t>Neither Agree nor Disagree</w:t>
      </w:r>
    </w:p>
    <w:p w14:paraId="0E04F92B" w14:textId="77777777" w:rsidR="007E3EFF" w:rsidRDefault="007E3EFF" w:rsidP="007E3EFF">
      <w:pPr>
        <w:pStyle w:val="List"/>
      </w:pPr>
      <w:r>
        <w:t>Disagree</w:t>
      </w:r>
    </w:p>
    <w:p w14:paraId="6FD7924D" w14:textId="77777777" w:rsidR="007E3EFF" w:rsidRDefault="007E3EFF" w:rsidP="007E3EFF">
      <w:pPr>
        <w:pStyle w:val="List"/>
      </w:pPr>
      <w:r>
        <w:t>Strongly Disagree</w:t>
      </w:r>
    </w:p>
    <w:p w14:paraId="3C149034" w14:textId="77777777" w:rsidR="007E3EFF" w:rsidRDefault="007E3EFF" w:rsidP="007E3EFF">
      <w:pPr>
        <w:pStyle w:val="ListNumber"/>
        <w:rPr>
          <w:noProof/>
        </w:rPr>
      </w:pPr>
      <w:r>
        <w:rPr>
          <w:noProof/>
        </w:rPr>
        <w:t>What keywords would describe the three-part quest?</w:t>
      </w:r>
    </w:p>
    <w:p w14:paraId="7BECFB05" w14:textId="77777777" w:rsidR="007E3EFF" w:rsidRDefault="007E3EFF" w:rsidP="007E3EFF">
      <w:pPr>
        <w:pStyle w:val="List"/>
      </w:pPr>
      <w:r>
        <w:t>Varied</w:t>
      </w:r>
    </w:p>
    <w:p w14:paraId="4D66F0BE" w14:textId="77777777" w:rsidR="007E3EFF" w:rsidRDefault="007E3EFF" w:rsidP="007E3EFF">
      <w:pPr>
        <w:pStyle w:val="List"/>
      </w:pPr>
      <w:r>
        <w:t>Exciting</w:t>
      </w:r>
    </w:p>
    <w:p w14:paraId="012E81AB" w14:textId="77777777" w:rsidR="007E3EFF" w:rsidRDefault="007E3EFF" w:rsidP="007E3EFF">
      <w:pPr>
        <w:pStyle w:val="List"/>
      </w:pPr>
      <w:r>
        <w:t>Story Driven</w:t>
      </w:r>
    </w:p>
    <w:p w14:paraId="70312C06" w14:textId="77777777" w:rsidR="007E3EFF" w:rsidRDefault="007E3EFF" w:rsidP="007E3EFF">
      <w:pPr>
        <w:pStyle w:val="List"/>
      </w:pPr>
      <w:r>
        <w:t>Inconsistent</w:t>
      </w:r>
    </w:p>
    <w:p w14:paraId="2972D725" w14:textId="77777777" w:rsidR="007E3EFF" w:rsidRDefault="007E3EFF" w:rsidP="007E3EFF">
      <w:pPr>
        <w:pStyle w:val="List"/>
      </w:pPr>
      <w:r>
        <w:t>Unfocused</w:t>
      </w:r>
    </w:p>
    <w:p w14:paraId="35B47A4A" w14:textId="77777777" w:rsidR="007E3EFF" w:rsidRDefault="007E3EFF" w:rsidP="007E3EFF">
      <w:pPr>
        <w:pStyle w:val="List"/>
      </w:pPr>
      <w:r>
        <w:t>Boring</w:t>
      </w:r>
    </w:p>
    <w:p w14:paraId="67C4262C" w14:textId="77777777" w:rsidR="007E3EFF" w:rsidRPr="0086514F" w:rsidRDefault="007E3EFF" w:rsidP="007E3EFF">
      <w:pPr>
        <w:pStyle w:val="List"/>
        <w:rPr>
          <w:b/>
          <w:i/>
        </w:rPr>
      </w:pPr>
      <w:r w:rsidRPr="0086514F">
        <w:rPr>
          <w:b/>
          <w:i/>
        </w:rPr>
        <w:t>High Quality</w:t>
      </w:r>
    </w:p>
    <w:p w14:paraId="6AF95626" w14:textId="77777777" w:rsidR="007E3EFF" w:rsidRDefault="007E3EFF" w:rsidP="007E3EFF">
      <w:pPr>
        <w:pStyle w:val="List"/>
      </w:pPr>
      <w:r>
        <w:t>Low Quality</w:t>
      </w:r>
    </w:p>
    <w:p w14:paraId="7A6AECC8" w14:textId="77777777" w:rsidR="007E3EFF" w:rsidRPr="00153CCF" w:rsidRDefault="007E3EFF" w:rsidP="007E3EFF">
      <w:pPr>
        <w:pStyle w:val="List"/>
        <w:rPr>
          <w:b/>
          <w:i/>
        </w:rPr>
      </w:pPr>
      <w:r w:rsidRPr="00153CCF">
        <w:rPr>
          <w:b/>
          <w:i/>
        </w:rPr>
        <w:t>Engaging</w:t>
      </w:r>
    </w:p>
    <w:p w14:paraId="730AB3F5" w14:textId="77777777" w:rsidR="007E3EFF" w:rsidRDefault="007E3EFF" w:rsidP="007E3EFF">
      <w:pPr>
        <w:pStyle w:val="List"/>
      </w:pPr>
      <w:r>
        <w:t>Dull</w:t>
      </w:r>
    </w:p>
    <w:p w14:paraId="7CA6AF38" w14:textId="77777777" w:rsidR="007E3EFF" w:rsidRDefault="007E3EFF" w:rsidP="007E3EFF">
      <w:pPr>
        <w:pStyle w:val="List"/>
      </w:pPr>
      <w:r>
        <w:t>Overbearing</w:t>
      </w:r>
    </w:p>
    <w:p w14:paraId="219CE2DE" w14:textId="77777777" w:rsidR="007E3EFF" w:rsidRDefault="007E3EFF" w:rsidP="007E3EFF">
      <w:pPr>
        <w:pStyle w:val="ListNumber"/>
        <w:rPr>
          <w:noProof/>
        </w:rPr>
      </w:pPr>
      <w:r>
        <w:rPr>
          <w:noProof/>
        </w:rPr>
        <w:t>How easy was it to complete the quest?</w:t>
      </w:r>
    </w:p>
    <w:p w14:paraId="1AB82B4D" w14:textId="77777777" w:rsidR="007E3EFF" w:rsidRPr="002F2203" w:rsidRDefault="007E3EFF" w:rsidP="007E3EFF">
      <w:pPr>
        <w:pStyle w:val="List"/>
        <w:rPr>
          <w:b/>
          <w:i/>
        </w:rPr>
      </w:pPr>
      <w:r w:rsidRPr="002F2203">
        <w:rPr>
          <w:b/>
          <w:i/>
        </w:rPr>
        <w:t>Very Easy</w:t>
      </w:r>
    </w:p>
    <w:p w14:paraId="2661FBD8" w14:textId="77777777" w:rsidR="007E3EFF" w:rsidRDefault="007E3EFF" w:rsidP="007E3EFF">
      <w:pPr>
        <w:pStyle w:val="List"/>
      </w:pPr>
      <w:r>
        <w:t>Easy</w:t>
      </w:r>
    </w:p>
    <w:p w14:paraId="18076344" w14:textId="77777777" w:rsidR="007E3EFF" w:rsidRDefault="007E3EFF" w:rsidP="007E3EFF">
      <w:pPr>
        <w:pStyle w:val="List"/>
      </w:pPr>
      <w:r>
        <w:t>Normal</w:t>
      </w:r>
    </w:p>
    <w:p w14:paraId="6E77DA5A" w14:textId="77777777" w:rsidR="007E3EFF" w:rsidRDefault="007E3EFF" w:rsidP="007E3EFF">
      <w:pPr>
        <w:pStyle w:val="List"/>
      </w:pPr>
      <w:r>
        <w:t>Hard</w:t>
      </w:r>
    </w:p>
    <w:p w14:paraId="0700A6CF" w14:textId="77777777" w:rsidR="007E3EFF" w:rsidRDefault="007E3EFF" w:rsidP="007E3EFF">
      <w:pPr>
        <w:pStyle w:val="List"/>
      </w:pPr>
      <w:r>
        <w:t>Very Hard</w:t>
      </w:r>
    </w:p>
    <w:p w14:paraId="3F0C0D45" w14:textId="77777777" w:rsidR="007E3EFF" w:rsidRDefault="007E3EFF" w:rsidP="007E3EFF">
      <w:pPr>
        <w:pStyle w:val="ListNumber"/>
        <w:rPr>
          <w:noProof/>
        </w:rPr>
      </w:pPr>
      <w:r>
        <w:rPr>
          <w:noProof/>
        </w:rPr>
        <w:t>Would a game full of small quests like this be fun in your opinion?</w:t>
      </w:r>
    </w:p>
    <w:p w14:paraId="4C65E123" w14:textId="77777777" w:rsidR="007E3EFF" w:rsidRPr="00FC19EE" w:rsidRDefault="007E3EFF" w:rsidP="007E3EFF">
      <w:pPr>
        <w:pStyle w:val="List"/>
        <w:rPr>
          <w:b/>
          <w:i/>
        </w:rPr>
      </w:pPr>
      <w:r w:rsidRPr="00FC19EE">
        <w:rPr>
          <w:b/>
          <w:i/>
        </w:rPr>
        <w:t>Yes</w:t>
      </w:r>
    </w:p>
    <w:p w14:paraId="7B7AEA15" w14:textId="77777777" w:rsidR="007E3EFF" w:rsidRDefault="007E3EFF" w:rsidP="007E3EFF">
      <w:pPr>
        <w:pStyle w:val="List"/>
      </w:pPr>
      <w:r>
        <w:t>Maybe</w:t>
      </w:r>
    </w:p>
    <w:p w14:paraId="357316D3" w14:textId="77777777" w:rsidR="007E3EFF" w:rsidRDefault="007E3EFF" w:rsidP="007E3EFF">
      <w:pPr>
        <w:pStyle w:val="List"/>
      </w:pPr>
      <w:r>
        <w:t>No</w:t>
      </w:r>
    </w:p>
    <w:p w14:paraId="1B3F6569" w14:textId="77777777" w:rsidR="007E3EFF" w:rsidRDefault="007E3EFF" w:rsidP="007E3EFF">
      <w:pPr>
        <w:pStyle w:val="List"/>
        <w:numPr>
          <w:ilvl w:val="0"/>
          <w:numId w:val="0"/>
        </w:numPr>
        <w:ind w:left="864" w:hanging="432"/>
      </w:pPr>
    </w:p>
    <w:p w14:paraId="6A222EEE" w14:textId="77777777" w:rsidR="007E3EFF" w:rsidRDefault="007E3EFF" w:rsidP="007E3EFF">
      <w:pPr>
        <w:pStyle w:val="List"/>
        <w:numPr>
          <w:ilvl w:val="0"/>
          <w:numId w:val="0"/>
        </w:numPr>
        <w:ind w:left="864" w:hanging="432"/>
        <w:jc w:val="center"/>
      </w:pPr>
    </w:p>
    <w:p w14:paraId="3C6F4CBC" w14:textId="77777777" w:rsidR="007E3EFF" w:rsidRDefault="007E3EFF" w:rsidP="007E3EFF">
      <w:pPr>
        <w:pStyle w:val="ListNumber"/>
        <w:rPr>
          <w:noProof/>
        </w:rPr>
      </w:pPr>
      <w:r>
        <w:rPr>
          <w:noProof/>
        </w:rPr>
        <w:lastRenderedPageBreak/>
        <w:t>Do small dialogs meet your need in explinaing the narative of the quest?</w:t>
      </w:r>
    </w:p>
    <w:p w14:paraId="14DF8DD5" w14:textId="77777777" w:rsidR="007E3EFF" w:rsidRDefault="007E3EFF" w:rsidP="007E3EFF">
      <w:pPr>
        <w:pStyle w:val="List"/>
      </w:pPr>
      <w:r>
        <w:t>Yes</w:t>
      </w:r>
    </w:p>
    <w:p w14:paraId="5F50ED6F" w14:textId="77777777" w:rsidR="007E3EFF" w:rsidRPr="00937AD2" w:rsidRDefault="007E3EFF" w:rsidP="007E3EFF">
      <w:pPr>
        <w:pStyle w:val="List"/>
        <w:rPr>
          <w:b/>
          <w:i/>
        </w:rPr>
      </w:pPr>
      <w:r w:rsidRPr="00937AD2">
        <w:rPr>
          <w:b/>
          <w:i/>
        </w:rPr>
        <w:t>No</w:t>
      </w:r>
    </w:p>
    <w:p w14:paraId="3EB198FC" w14:textId="77777777" w:rsidR="007E3EFF" w:rsidRDefault="007E3EFF" w:rsidP="007E3EFF">
      <w:pPr>
        <w:pStyle w:val="ListNumber"/>
        <w:rPr>
          <w:noProof/>
        </w:rPr>
      </w:pPr>
      <w:r>
        <w:rPr>
          <w:noProof/>
        </w:rPr>
        <w:t>Was the user interface intrusive?</w:t>
      </w:r>
    </w:p>
    <w:p w14:paraId="3E46D756" w14:textId="77777777" w:rsidR="007E3EFF" w:rsidRDefault="007E3EFF" w:rsidP="007E3EFF">
      <w:pPr>
        <w:pStyle w:val="List"/>
      </w:pPr>
      <w:r>
        <w:t>Yes</w:t>
      </w:r>
    </w:p>
    <w:p w14:paraId="3EBFC546" w14:textId="77777777" w:rsidR="007E3EFF" w:rsidRPr="00937AD2" w:rsidRDefault="007E3EFF" w:rsidP="007E3EFF">
      <w:pPr>
        <w:pStyle w:val="List"/>
        <w:rPr>
          <w:b/>
          <w:i/>
        </w:rPr>
      </w:pPr>
      <w:r w:rsidRPr="00937AD2">
        <w:rPr>
          <w:b/>
          <w:i/>
        </w:rPr>
        <w:t>No</w:t>
      </w:r>
    </w:p>
    <w:p w14:paraId="5DFFEFC3" w14:textId="77777777" w:rsidR="007E3EFF" w:rsidRDefault="007E3EFF" w:rsidP="007E3EFF">
      <w:pPr>
        <w:pStyle w:val="ListNumber"/>
        <w:rPr>
          <w:noProof/>
        </w:rPr>
      </w:pPr>
      <w:r>
        <w:rPr>
          <w:noProof/>
        </w:rPr>
        <w:t>Would you agree that the enemies were easy to defeat?</w:t>
      </w:r>
    </w:p>
    <w:p w14:paraId="3E9DE3CE" w14:textId="77777777" w:rsidR="007E3EFF" w:rsidRPr="003C7705" w:rsidRDefault="007E3EFF" w:rsidP="007E3EFF">
      <w:pPr>
        <w:pStyle w:val="List"/>
        <w:rPr>
          <w:b/>
          <w:i/>
        </w:rPr>
      </w:pPr>
      <w:r w:rsidRPr="003C7705">
        <w:rPr>
          <w:b/>
          <w:i/>
        </w:rPr>
        <w:t>Strongly Agree</w:t>
      </w:r>
    </w:p>
    <w:p w14:paraId="4A39391E" w14:textId="77777777" w:rsidR="007E3EFF" w:rsidRDefault="007E3EFF" w:rsidP="007E3EFF">
      <w:pPr>
        <w:pStyle w:val="List"/>
      </w:pPr>
      <w:r>
        <w:t>Agree</w:t>
      </w:r>
    </w:p>
    <w:p w14:paraId="1051013A" w14:textId="77777777" w:rsidR="007E3EFF" w:rsidRDefault="007E3EFF" w:rsidP="007E3EFF">
      <w:pPr>
        <w:pStyle w:val="List"/>
      </w:pPr>
      <w:r>
        <w:t>Neither Agree nor Disagree</w:t>
      </w:r>
    </w:p>
    <w:p w14:paraId="0EA8D2EF" w14:textId="77777777" w:rsidR="007E3EFF" w:rsidRDefault="007E3EFF" w:rsidP="007E3EFF">
      <w:pPr>
        <w:pStyle w:val="List"/>
      </w:pPr>
      <w:r>
        <w:t>Disagree</w:t>
      </w:r>
    </w:p>
    <w:p w14:paraId="7DB0CB86" w14:textId="77777777" w:rsidR="007E3EFF" w:rsidRDefault="007E3EFF" w:rsidP="007E3EFF">
      <w:pPr>
        <w:pStyle w:val="List"/>
      </w:pPr>
      <w:r>
        <w:t>Strongly Disagree</w:t>
      </w:r>
    </w:p>
    <w:p w14:paraId="027CD66F" w14:textId="77777777" w:rsidR="007E3EFF" w:rsidRDefault="007E3EFF" w:rsidP="007E3EFF">
      <w:pPr>
        <w:pStyle w:val="ListNumber"/>
        <w:rPr>
          <w:noProof/>
        </w:rPr>
      </w:pPr>
      <w:r>
        <w:rPr>
          <w:noProof/>
        </w:rPr>
        <w:t xml:space="preserve">How easy was it to detect clues at the campsite? </w:t>
      </w:r>
    </w:p>
    <w:p w14:paraId="0A3B1274" w14:textId="77777777" w:rsidR="007E3EFF" w:rsidRPr="006E7BB9" w:rsidRDefault="007E3EFF" w:rsidP="007E3EFF">
      <w:pPr>
        <w:pStyle w:val="List"/>
        <w:rPr>
          <w:b/>
          <w:i/>
        </w:rPr>
      </w:pPr>
      <w:r w:rsidRPr="006E7BB9">
        <w:rPr>
          <w:b/>
          <w:i/>
        </w:rPr>
        <w:t>Very Easy</w:t>
      </w:r>
    </w:p>
    <w:p w14:paraId="173FB37A" w14:textId="77777777" w:rsidR="007E3EFF" w:rsidRDefault="007E3EFF" w:rsidP="007E3EFF">
      <w:pPr>
        <w:pStyle w:val="List"/>
      </w:pPr>
      <w:r>
        <w:t>Easy</w:t>
      </w:r>
    </w:p>
    <w:p w14:paraId="01D516CC" w14:textId="77777777" w:rsidR="007E3EFF" w:rsidRDefault="007E3EFF" w:rsidP="007E3EFF">
      <w:pPr>
        <w:pStyle w:val="List"/>
      </w:pPr>
      <w:r>
        <w:t>Normal</w:t>
      </w:r>
    </w:p>
    <w:p w14:paraId="66D83F46" w14:textId="77777777" w:rsidR="007E3EFF" w:rsidRDefault="007E3EFF" w:rsidP="007E3EFF">
      <w:pPr>
        <w:pStyle w:val="List"/>
      </w:pPr>
      <w:r>
        <w:t>Hard</w:t>
      </w:r>
    </w:p>
    <w:p w14:paraId="11005A9B" w14:textId="77777777" w:rsidR="007E3EFF" w:rsidRDefault="007E3EFF" w:rsidP="007E3EFF">
      <w:pPr>
        <w:pStyle w:val="List"/>
      </w:pPr>
      <w:r>
        <w:t>Impossible</w:t>
      </w:r>
    </w:p>
    <w:p w14:paraId="55A0A9E6" w14:textId="77777777" w:rsidR="007E3EFF" w:rsidRDefault="007E3EFF" w:rsidP="007E3EFF">
      <w:pPr>
        <w:pStyle w:val="ListNumber"/>
        <w:rPr>
          <w:noProof/>
        </w:rPr>
      </w:pPr>
      <w:r>
        <w:rPr>
          <w:noProof/>
        </w:rPr>
        <w:t>Would you agree that the music was vital to the level?</w:t>
      </w:r>
    </w:p>
    <w:p w14:paraId="0FA2C23C" w14:textId="77777777" w:rsidR="007E3EFF" w:rsidRDefault="007E3EFF" w:rsidP="007E3EFF">
      <w:pPr>
        <w:pStyle w:val="List"/>
      </w:pPr>
      <w:r>
        <w:t>Strongly Agree</w:t>
      </w:r>
    </w:p>
    <w:p w14:paraId="72023DED" w14:textId="77777777" w:rsidR="007E3EFF" w:rsidRPr="00FB4F9E" w:rsidRDefault="007E3EFF" w:rsidP="007E3EFF">
      <w:pPr>
        <w:pStyle w:val="List"/>
        <w:rPr>
          <w:b/>
          <w:i/>
        </w:rPr>
      </w:pPr>
      <w:r w:rsidRPr="00FB4F9E">
        <w:rPr>
          <w:b/>
          <w:i/>
        </w:rPr>
        <w:t>Agree</w:t>
      </w:r>
    </w:p>
    <w:p w14:paraId="5B0EADE6" w14:textId="77777777" w:rsidR="007E3EFF" w:rsidRDefault="007E3EFF" w:rsidP="007E3EFF">
      <w:pPr>
        <w:pStyle w:val="List"/>
      </w:pPr>
      <w:r>
        <w:t>Neither Agree nor Disagree</w:t>
      </w:r>
    </w:p>
    <w:p w14:paraId="5D3233AF" w14:textId="77777777" w:rsidR="007E3EFF" w:rsidRDefault="007E3EFF" w:rsidP="007E3EFF">
      <w:pPr>
        <w:pStyle w:val="List"/>
      </w:pPr>
      <w:r>
        <w:t>Disagree</w:t>
      </w:r>
    </w:p>
    <w:p w14:paraId="69F5A653" w14:textId="77777777" w:rsidR="007E3EFF" w:rsidRDefault="007E3EFF" w:rsidP="007E3EFF">
      <w:pPr>
        <w:pStyle w:val="List"/>
      </w:pPr>
      <w:r>
        <w:t>Strongly Disagree</w:t>
      </w:r>
    </w:p>
    <w:p w14:paraId="0FFAB19F" w14:textId="77777777" w:rsidR="007E3EFF" w:rsidRDefault="007E3EFF" w:rsidP="007E3EFF">
      <w:pPr>
        <w:pStyle w:val="ListNumber"/>
        <w:rPr>
          <w:noProof/>
        </w:rPr>
      </w:pPr>
      <w:r>
        <w:rPr>
          <w:noProof/>
        </w:rPr>
        <w:t>Would you agree that lighting was vital to the level?</w:t>
      </w:r>
    </w:p>
    <w:p w14:paraId="1F7CD0B8" w14:textId="77777777" w:rsidR="007E3EFF" w:rsidRDefault="007E3EFF" w:rsidP="007E3EFF">
      <w:pPr>
        <w:pStyle w:val="List"/>
      </w:pPr>
      <w:r>
        <w:t>Strongly Agree</w:t>
      </w:r>
    </w:p>
    <w:p w14:paraId="125FDFEA" w14:textId="77777777" w:rsidR="007E3EFF" w:rsidRPr="00716529" w:rsidRDefault="007E3EFF" w:rsidP="007E3EFF">
      <w:pPr>
        <w:pStyle w:val="List"/>
        <w:rPr>
          <w:b/>
          <w:i/>
        </w:rPr>
      </w:pPr>
      <w:r w:rsidRPr="00716529">
        <w:rPr>
          <w:b/>
          <w:i/>
        </w:rPr>
        <w:t>Agree</w:t>
      </w:r>
    </w:p>
    <w:p w14:paraId="031DC8E9" w14:textId="77777777" w:rsidR="007E3EFF" w:rsidRDefault="007E3EFF" w:rsidP="007E3EFF">
      <w:pPr>
        <w:pStyle w:val="List"/>
      </w:pPr>
      <w:r>
        <w:t>Neither Agree nor Disagree</w:t>
      </w:r>
    </w:p>
    <w:p w14:paraId="28B14F43" w14:textId="77777777" w:rsidR="007E3EFF" w:rsidRDefault="007E3EFF" w:rsidP="007E3EFF">
      <w:pPr>
        <w:pStyle w:val="List"/>
      </w:pPr>
      <w:r>
        <w:t>Disagree</w:t>
      </w:r>
    </w:p>
    <w:p w14:paraId="353A9529" w14:textId="77777777" w:rsidR="007E3EFF" w:rsidRDefault="007E3EFF" w:rsidP="007E3EFF">
      <w:pPr>
        <w:pStyle w:val="List"/>
      </w:pPr>
      <w:r>
        <w:t>Strongly Disagree</w:t>
      </w:r>
    </w:p>
    <w:p w14:paraId="4EBCA675" w14:textId="77777777" w:rsidR="007E3EFF" w:rsidRDefault="007E3EFF" w:rsidP="007E3EFF">
      <w:pPr>
        <w:pStyle w:val="ListNumber"/>
        <w:rPr>
          <w:noProof/>
        </w:rPr>
      </w:pPr>
      <w:r>
        <w:rPr>
          <w:noProof/>
        </w:rPr>
        <w:lastRenderedPageBreak/>
        <w:t>What do you think about the setting and environment?</w:t>
      </w:r>
    </w:p>
    <w:p w14:paraId="364AB48A" w14:textId="77777777" w:rsidR="007E3EFF" w:rsidRDefault="007E3EFF" w:rsidP="007E3EFF">
      <w:pPr>
        <w:pStyle w:val="ListNumber"/>
        <w:numPr>
          <w:ilvl w:val="0"/>
          <w:numId w:val="0"/>
        </w:numPr>
        <w:ind w:left="432" w:hanging="432"/>
        <w:rPr>
          <w:noProof/>
        </w:rPr>
      </w:pPr>
    </w:p>
    <w:p w14:paraId="6AFCEA65" w14:textId="39DA5B89" w:rsidR="007E3EFF" w:rsidRPr="00AD15E9" w:rsidRDefault="001B308F" w:rsidP="007E3EFF">
      <w:pPr>
        <w:pStyle w:val="ListNumber"/>
        <w:numPr>
          <w:ilvl w:val="0"/>
          <w:numId w:val="0"/>
        </w:numPr>
        <w:ind w:left="432" w:hanging="432"/>
        <w:rPr>
          <w:noProof/>
          <w:color w:val="auto"/>
        </w:rPr>
      </w:pPr>
      <w:r w:rsidRPr="00AD15E9">
        <w:rPr>
          <w:noProof/>
          <w:color w:val="auto"/>
        </w:rPr>
        <w:t>Cool</w:t>
      </w:r>
    </w:p>
    <w:p w14:paraId="03B923D9" w14:textId="77777777" w:rsidR="007E3EFF" w:rsidRDefault="007E3EFF" w:rsidP="007E3EFF">
      <w:pPr>
        <w:pStyle w:val="ListNumber"/>
        <w:numPr>
          <w:ilvl w:val="0"/>
          <w:numId w:val="0"/>
        </w:numPr>
        <w:ind w:left="432" w:hanging="432"/>
        <w:rPr>
          <w:noProof/>
        </w:rPr>
      </w:pPr>
    </w:p>
    <w:p w14:paraId="70A0F8BF" w14:textId="77777777" w:rsidR="007E3EFF" w:rsidRDefault="007E3EFF" w:rsidP="007E3EFF">
      <w:pPr>
        <w:pStyle w:val="ListNumber"/>
        <w:numPr>
          <w:ilvl w:val="0"/>
          <w:numId w:val="0"/>
        </w:numPr>
        <w:ind w:left="432" w:hanging="432"/>
        <w:rPr>
          <w:noProof/>
        </w:rPr>
      </w:pPr>
    </w:p>
    <w:p w14:paraId="6A73AB13" w14:textId="77777777" w:rsidR="007E3EFF" w:rsidRDefault="007E3EFF" w:rsidP="007E3EFF">
      <w:pPr>
        <w:pStyle w:val="ListNumber"/>
        <w:numPr>
          <w:ilvl w:val="0"/>
          <w:numId w:val="0"/>
        </w:numPr>
        <w:ind w:left="432" w:hanging="432"/>
        <w:rPr>
          <w:noProof/>
        </w:rPr>
      </w:pPr>
    </w:p>
    <w:p w14:paraId="7276E31F" w14:textId="77777777" w:rsidR="007E3EFF" w:rsidRDefault="007E3EFF" w:rsidP="007E3EFF">
      <w:pPr>
        <w:pStyle w:val="ListNumber"/>
        <w:rPr>
          <w:noProof/>
        </w:rPr>
      </w:pPr>
      <w:r>
        <w:rPr>
          <w:noProof/>
        </w:rPr>
        <w:t>Do you like the control system? Give your thoughts.</w:t>
      </w:r>
    </w:p>
    <w:p w14:paraId="55F419B1" w14:textId="77777777" w:rsidR="007E3EFF" w:rsidRDefault="007E3EFF" w:rsidP="007E3EFF">
      <w:pPr>
        <w:pStyle w:val="ListNumber"/>
        <w:numPr>
          <w:ilvl w:val="0"/>
          <w:numId w:val="0"/>
        </w:numPr>
        <w:ind w:left="432" w:hanging="432"/>
        <w:rPr>
          <w:noProof/>
        </w:rPr>
      </w:pPr>
    </w:p>
    <w:p w14:paraId="108A77D7" w14:textId="324DA03B" w:rsidR="007E3EFF" w:rsidRPr="00AD15E9" w:rsidRDefault="001B308F" w:rsidP="007E3EFF">
      <w:pPr>
        <w:pStyle w:val="ListNumber"/>
        <w:numPr>
          <w:ilvl w:val="0"/>
          <w:numId w:val="0"/>
        </w:numPr>
        <w:ind w:left="432" w:hanging="432"/>
        <w:rPr>
          <w:noProof/>
          <w:color w:val="auto"/>
        </w:rPr>
      </w:pPr>
      <w:r w:rsidRPr="00AD15E9">
        <w:rPr>
          <w:noProof/>
          <w:color w:val="auto"/>
        </w:rPr>
        <w:t>Yes</w:t>
      </w:r>
    </w:p>
    <w:p w14:paraId="2B243319" w14:textId="77777777" w:rsidR="007E3EFF" w:rsidRDefault="007E3EFF" w:rsidP="007E3EFF">
      <w:pPr>
        <w:pStyle w:val="ListNumber"/>
        <w:numPr>
          <w:ilvl w:val="0"/>
          <w:numId w:val="0"/>
        </w:numPr>
        <w:ind w:left="432" w:hanging="432"/>
        <w:rPr>
          <w:noProof/>
        </w:rPr>
      </w:pPr>
    </w:p>
    <w:p w14:paraId="26C8FE35" w14:textId="77777777" w:rsidR="007E3EFF" w:rsidRDefault="007E3EFF" w:rsidP="007E3EFF">
      <w:pPr>
        <w:pStyle w:val="ListNumber"/>
        <w:numPr>
          <w:ilvl w:val="0"/>
          <w:numId w:val="0"/>
        </w:numPr>
        <w:ind w:left="432" w:hanging="432"/>
        <w:rPr>
          <w:noProof/>
        </w:rPr>
      </w:pPr>
    </w:p>
    <w:p w14:paraId="07CCEC9B" w14:textId="77777777" w:rsidR="007E3EFF" w:rsidRDefault="007E3EFF" w:rsidP="007E3EFF">
      <w:pPr>
        <w:pStyle w:val="ListNumber"/>
        <w:numPr>
          <w:ilvl w:val="0"/>
          <w:numId w:val="0"/>
        </w:numPr>
        <w:ind w:left="432" w:hanging="432"/>
        <w:rPr>
          <w:noProof/>
        </w:rPr>
      </w:pPr>
    </w:p>
    <w:p w14:paraId="5B9DB65F" w14:textId="77777777" w:rsidR="007E3EFF" w:rsidRDefault="007E3EFF" w:rsidP="007E3EFF">
      <w:pPr>
        <w:pStyle w:val="ListNumber"/>
        <w:rPr>
          <w:noProof/>
        </w:rPr>
      </w:pPr>
      <w:r>
        <w:rPr>
          <w:noProof/>
        </w:rPr>
        <w:t>What is the biggest success of the level in your opinion?</w:t>
      </w:r>
    </w:p>
    <w:p w14:paraId="4C6A3FF7" w14:textId="77777777" w:rsidR="007E3EFF" w:rsidRDefault="007E3EFF" w:rsidP="007E3EFF">
      <w:pPr>
        <w:pStyle w:val="ListNumber"/>
        <w:numPr>
          <w:ilvl w:val="0"/>
          <w:numId w:val="0"/>
        </w:numPr>
        <w:ind w:left="432" w:hanging="432"/>
        <w:rPr>
          <w:noProof/>
        </w:rPr>
      </w:pPr>
    </w:p>
    <w:p w14:paraId="2324BE53" w14:textId="6C451E29" w:rsidR="007E3EFF" w:rsidRPr="00AD15E9" w:rsidRDefault="001B308F" w:rsidP="007E3EFF">
      <w:pPr>
        <w:pStyle w:val="ListNumber"/>
        <w:numPr>
          <w:ilvl w:val="0"/>
          <w:numId w:val="0"/>
        </w:numPr>
        <w:ind w:left="432" w:hanging="432"/>
        <w:rPr>
          <w:noProof/>
          <w:color w:val="auto"/>
        </w:rPr>
      </w:pPr>
      <w:r w:rsidRPr="00AD15E9">
        <w:rPr>
          <w:noProof/>
          <w:color w:val="auto"/>
        </w:rPr>
        <w:t>Nice graphics</w:t>
      </w:r>
    </w:p>
    <w:p w14:paraId="53A63697" w14:textId="77777777" w:rsidR="007E3EFF" w:rsidRDefault="007E3EFF" w:rsidP="007E3EFF">
      <w:pPr>
        <w:pStyle w:val="ListNumber"/>
        <w:numPr>
          <w:ilvl w:val="0"/>
          <w:numId w:val="0"/>
        </w:numPr>
        <w:ind w:left="432" w:hanging="432"/>
        <w:rPr>
          <w:noProof/>
        </w:rPr>
      </w:pPr>
    </w:p>
    <w:p w14:paraId="2A8920CA" w14:textId="77777777" w:rsidR="007E3EFF" w:rsidRDefault="007E3EFF" w:rsidP="007E3EFF">
      <w:pPr>
        <w:pStyle w:val="ListNumber"/>
        <w:numPr>
          <w:ilvl w:val="0"/>
          <w:numId w:val="0"/>
        </w:numPr>
        <w:ind w:left="432" w:hanging="432"/>
        <w:rPr>
          <w:noProof/>
        </w:rPr>
      </w:pPr>
    </w:p>
    <w:p w14:paraId="69BBA85E" w14:textId="77777777" w:rsidR="007E3EFF" w:rsidRDefault="007E3EFF" w:rsidP="007E3EFF">
      <w:pPr>
        <w:pStyle w:val="ListNumber"/>
        <w:numPr>
          <w:ilvl w:val="0"/>
          <w:numId w:val="0"/>
        </w:numPr>
        <w:ind w:left="432" w:hanging="432"/>
        <w:rPr>
          <w:noProof/>
        </w:rPr>
      </w:pPr>
    </w:p>
    <w:p w14:paraId="5F3706D2" w14:textId="77777777" w:rsidR="007E3EFF" w:rsidRDefault="007E3EFF" w:rsidP="007E3EFF">
      <w:pPr>
        <w:pStyle w:val="ListNumber"/>
        <w:rPr>
          <w:noProof/>
        </w:rPr>
      </w:pPr>
      <w:r>
        <w:rPr>
          <w:noProof/>
        </w:rPr>
        <w:t>What is the biggest issue of the level in your opinion?</w:t>
      </w:r>
    </w:p>
    <w:p w14:paraId="5D0D9CF9" w14:textId="77777777" w:rsidR="007E3EFF" w:rsidRDefault="007E3EFF" w:rsidP="007E3EFF">
      <w:pPr>
        <w:pStyle w:val="ListNumber"/>
        <w:numPr>
          <w:ilvl w:val="0"/>
          <w:numId w:val="0"/>
        </w:numPr>
        <w:ind w:left="432" w:hanging="432"/>
        <w:rPr>
          <w:noProof/>
        </w:rPr>
      </w:pPr>
    </w:p>
    <w:p w14:paraId="6E4BF1DE" w14:textId="4A022DAD" w:rsidR="007E3EFF" w:rsidRPr="00AD15E9" w:rsidRDefault="001B308F" w:rsidP="007E3EFF">
      <w:pPr>
        <w:pStyle w:val="ListNumber"/>
        <w:numPr>
          <w:ilvl w:val="0"/>
          <w:numId w:val="0"/>
        </w:numPr>
        <w:ind w:left="432" w:hanging="432"/>
        <w:rPr>
          <w:noProof/>
          <w:color w:val="auto"/>
        </w:rPr>
      </w:pPr>
      <w:r w:rsidRPr="00AD15E9">
        <w:rPr>
          <w:noProof/>
          <w:color w:val="auto"/>
        </w:rPr>
        <w:t>Too easy</w:t>
      </w:r>
    </w:p>
    <w:p w14:paraId="728AC3B0" w14:textId="77777777" w:rsidR="007E3EFF" w:rsidRDefault="007E3EFF" w:rsidP="007E3EFF">
      <w:pPr>
        <w:pStyle w:val="ListNumber"/>
        <w:numPr>
          <w:ilvl w:val="0"/>
          <w:numId w:val="0"/>
        </w:numPr>
        <w:ind w:left="432" w:hanging="432"/>
        <w:rPr>
          <w:noProof/>
        </w:rPr>
      </w:pPr>
    </w:p>
    <w:p w14:paraId="50822275" w14:textId="77777777" w:rsidR="007E3EFF" w:rsidRDefault="007E3EFF" w:rsidP="007E3EFF">
      <w:pPr>
        <w:pStyle w:val="ListNumber"/>
        <w:numPr>
          <w:ilvl w:val="0"/>
          <w:numId w:val="0"/>
        </w:numPr>
        <w:ind w:left="432" w:hanging="432"/>
        <w:rPr>
          <w:noProof/>
        </w:rPr>
      </w:pPr>
    </w:p>
    <w:p w14:paraId="2B70D585" w14:textId="77777777" w:rsidR="007E3EFF" w:rsidRDefault="007E3EFF" w:rsidP="007E3EFF">
      <w:pPr>
        <w:pStyle w:val="ListNumber"/>
        <w:numPr>
          <w:ilvl w:val="0"/>
          <w:numId w:val="0"/>
        </w:numPr>
        <w:ind w:left="432" w:hanging="432"/>
        <w:rPr>
          <w:noProof/>
        </w:rPr>
      </w:pPr>
    </w:p>
    <w:p w14:paraId="22BC2230" w14:textId="77777777" w:rsidR="007E3EFF" w:rsidRDefault="007E3EFF" w:rsidP="007E3EFF">
      <w:pPr>
        <w:pStyle w:val="ListNumber"/>
        <w:rPr>
          <w:noProof/>
        </w:rPr>
      </w:pPr>
      <w:r>
        <w:rPr>
          <w:noProof/>
        </w:rPr>
        <w:t>Please write any additional opinions you have.</w:t>
      </w:r>
    </w:p>
    <w:p w14:paraId="2678613B" w14:textId="77777777" w:rsidR="007E3EFF" w:rsidRDefault="007E3EFF" w:rsidP="007E3EFF">
      <w:pPr>
        <w:pStyle w:val="ListNumber"/>
        <w:numPr>
          <w:ilvl w:val="0"/>
          <w:numId w:val="0"/>
        </w:numPr>
        <w:ind w:left="432" w:hanging="432"/>
        <w:rPr>
          <w:noProof/>
        </w:rPr>
      </w:pPr>
    </w:p>
    <w:p w14:paraId="7336ED72" w14:textId="4D99B613" w:rsidR="007E3EFF" w:rsidRPr="001B308F" w:rsidRDefault="001B308F" w:rsidP="007E3EFF">
      <w:pPr>
        <w:rPr>
          <w:color w:val="auto"/>
        </w:rPr>
      </w:pPr>
      <w:r w:rsidRPr="001B308F">
        <w:rPr>
          <w:color w:val="auto"/>
        </w:rPr>
        <w:t>None</w:t>
      </w:r>
    </w:p>
    <w:p w14:paraId="2D25146D" w14:textId="65F25053" w:rsidR="007E3EFF" w:rsidRPr="00DE7670" w:rsidRDefault="007E3EFF" w:rsidP="00DE7670"/>
    <w:sectPr w:rsidR="007E3EFF" w:rsidRPr="00DE7670" w:rsidSect="00491CF7">
      <w:footerReference w:type="default" r:id="rId1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ED3E1F" w14:textId="77777777" w:rsidR="009B52B8" w:rsidRDefault="009B52B8">
      <w:pPr>
        <w:spacing w:before="0" w:after="0" w:line="240" w:lineRule="auto"/>
      </w:pPr>
      <w:r>
        <w:separator/>
      </w:r>
    </w:p>
  </w:endnote>
  <w:endnote w:type="continuationSeparator" w:id="0">
    <w:p w14:paraId="7135206E" w14:textId="77777777" w:rsidR="009B52B8" w:rsidRDefault="009B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00A56" w14:textId="50060188" w:rsidR="00FC6E3D" w:rsidRDefault="00FC6E3D">
    <w:pPr>
      <w:pStyle w:val="Footer"/>
    </w:pPr>
    <w:r>
      <w:t xml:space="preserve">PAGE </w:t>
    </w:r>
    <w:r>
      <w:fldChar w:fldCharType="begin"/>
    </w:r>
    <w:r>
      <w:instrText xml:space="preserve"> PAGE  \* Arabic  \* MERGEFORMAT </w:instrText>
    </w:r>
    <w:r>
      <w:fldChar w:fldCharType="separate"/>
    </w:r>
    <w:r w:rsidR="00DC2561">
      <w:rPr>
        <w:noProof/>
      </w:rPr>
      <w:t>33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97AB2" w14:textId="77777777" w:rsidR="009B52B8" w:rsidRDefault="009B52B8">
      <w:pPr>
        <w:spacing w:before="0" w:after="0" w:line="240" w:lineRule="auto"/>
      </w:pPr>
      <w:r>
        <w:separator/>
      </w:r>
    </w:p>
  </w:footnote>
  <w:footnote w:type="continuationSeparator" w:id="0">
    <w:p w14:paraId="0DA29E8A" w14:textId="77777777" w:rsidR="009B52B8" w:rsidRDefault="009B52B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3C70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86005"/>
    <w:multiLevelType w:val="hybridMultilevel"/>
    <w:tmpl w:val="F8603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796415"/>
    <w:multiLevelType w:val="multilevel"/>
    <w:tmpl w:val="026A08C2"/>
    <w:lvl w:ilvl="0">
      <w:start w:val="1"/>
      <w:numFmt w:val="bullet"/>
      <w:pStyle w:val="List"/>
      <w:lvlText w:val=""/>
      <w:lvlJc w:val="left"/>
      <w:pPr>
        <w:ind w:left="864" w:hanging="432"/>
      </w:pPr>
      <w:rPr>
        <w:rFonts w:ascii="Wingdings 2" w:hAnsi="Wingdings 2" w:cs="Times New Roman" w:hint="default"/>
      </w:rPr>
    </w:lvl>
    <w:lvl w:ilvl="1">
      <w:start w:val="1"/>
      <w:numFmt w:val="bullet"/>
      <w:lvlText w:val=""/>
      <w:lvlJc w:val="left"/>
      <w:pPr>
        <w:ind w:left="864" w:firstLine="0"/>
      </w:pPr>
      <w:rPr>
        <w:rFonts w:ascii="Wingdings 2" w:hAnsi="Wingdings 2" w:hint="default"/>
      </w:rPr>
    </w:lvl>
    <w:lvl w:ilvl="2">
      <w:start w:val="1"/>
      <w:numFmt w:val="bullet"/>
      <w:lvlText w:val=""/>
      <w:lvlJc w:val="left"/>
      <w:pPr>
        <w:ind w:left="1296" w:firstLine="0"/>
      </w:pPr>
      <w:rPr>
        <w:rFonts w:ascii="Wingdings 2" w:hAnsi="Wingdings 2" w:hint="default"/>
      </w:rPr>
    </w:lvl>
    <w:lvl w:ilvl="3">
      <w:start w:val="1"/>
      <w:numFmt w:val="bullet"/>
      <w:lvlText w:val=""/>
      <w:lvlJc w:val="left"/>
      <w:pPr>
        <w:ind w:left="1728" w:firstLine="0"/>
      </w:pPr>
      <w:rPr>
        <w:rFonts w:ascii="Wingdings 2" w:hAnsi="Wingdings 2" w:hint="default"/>
      </w:rPr>
    </w:lvl>
    <w:lvl w:ilvl="4">
      <w:start w:val="1"/>
      <w:numFmt w:val="bullet"/>
      <w:lvlText w:val=""/>
      <w:lvlJc w:val="left"/>
      <w:pPr>
        <w:ind w:left="2160" w:firstLine="0"/>
      </w:pPr>
      <w:rPr>
        <w:rFonts w:ascii="Wingdings 2" w:hAnsi="Wingdings 2" w:hint="default"/>
      </w:rPr>
    </w:lvl>
    <w:lvl w:ilvl="5">
      <w:start w:val="1"/>
      <w:numFmt w:val="bullet"/>
      <w:lvlText w:val=""/>
      <w:lvlJc w:val="left"/>
      <w:pPr>
        <w:ind w:left="2592" w:firstLine="0"/>
      </w:pPr>
      <w:rPr>
        <w:rFonts w:ascii="Wingdings 2" w:hAnsi="Wingdings 2" w:hint="default"/>
      </w:rPr>
    </w:lvl>
    <w:lvl w:ilvl="6">
      <w:start w:val="1"/>
      <w:numFmt w:val="bullet"/>
      <w:lvlText w:val=""/>
      <w:lvlJc w:val="left"/>
      <w:pPr>
        <w:ind w:left="3024" w:firstLine="0"/>
      </w:pPr>
      <w:rPr>
        <w:rFonts w:ascii="Wingdings 2" w:hAnsi="Wingdings 2" w:hint="default"/>
      </w:rPr>
    </w:lvl>
    <w:lvl w:ilvl="7">
      <w:start w:val="1"/>
      <w:numFmt w:val="bullet"/>
      <w:lvlText w:val=""/>
      <w:lvlJc w:val="left"/>
      <w:pPr>
        <w:ind w:left="3456" w:firstLine="0"/>
      </w:pPr>
      <w:rPr>
        <w:rFonts w:ascii="Wingdings 2" w:hAnsi="Wingdings 2" w:hint="default"/>
      </w:rPr>
    </w:lvl>
    <w:lvl w:ilvl="8">
      <w:start w:val="1"/>
      <w:numFmt w:val="bullet"/>
      <w:lvlText w:val=""/>
      <w:lvlJc w:val="left"/>
      <w:pPr>
        <w:ind w:left="3888" w:firstLine="0"/>
      </w:pPr>
      <w:rPr>
        <w:rFonts w:ascii="Wingdings 2" w:hAnsi="Wingdings 2" w:hint="default"/>
      </w:r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1736D90"/>
    <w:multiLevelType w:val="multilevel"/>
    <w:tmpl w:val="E316761A"/>
    <w:lvl w:ilvl="0">
      <w:start w:val="1"/>
      <w:numFmt w:val="decimal"/>
      <w:lvlText w:val="%1."/>
      <w:lvlJc w:val="left"/>
      <w:pPr>
        <w:ind w:left="2558" w:hanging="432"/>
      </w:pPr>
      <w:rPr>
        <w:rFonts w:hint="default"/>
      </w:rPr>
    </w:lvl>
    <w:lvl w:ilvl="1">
      <w:start w:val="1"/>
      <w:numFmt w:val="lowerLetter"/>
      <w:lvlText w:val="%2."/>
      <w:lvlJc w:val="left"/>
      <w:pPr>
        <w:tabs>
          <w:tab w:val="num" w:pos="1872"/>
        </w:tabs>
        <w:ind w:left="720" w:hanging="360"/>
      </w:pPr>
      <w:rPr>
        <w:rFonts w:hint="default"/>
      </w:rPr>
    </w:lvl>
    <w:lvl w:ilvl="2">
      <w:start w:val="1"/>
      <w:numFmt w:val="lowerRoman"/>
      <w:lvlText w:val="%3."/>
      <w:lvlJc w:val="left"/>
      <w:pPr>
        <w:tabs>
          <w:tab w:val="num" w:pos="2808"/>
        </w:tabs>
        <w:ind w:left="1080" w:hanging="360"/>
      </w:pPr>
      <w:rPr>
        <w:rFonts w:hint="default"/>
      </w:rPr>
    </w:lvl>
    <w:lvl w:ilvl="3">
      <w:start w:val="1"/>
      <w:numFmt w:val="decimal"/>
      <w:lvlText w:val="%4."/>
      <w:lvlJc w:val="left"/>
      <w:pPr>
        <w:tabs>
          <w:tab w:val="num" w:pos="3744"/>
        </w:tabs>
        <w:ind w:left="1440" w:hanging="360"/>
      </w:pPr>
      <w:rPr>
        <w:rFonts w:hint="default"/>
      </w:rPr>
    </w:lvl>
    <w:lvl w:ilvl="4">
      <w:start w:val="1"/>
      <w:numFmt w:val="lowerLetter"/>
      <w:lvlText w:val="%5."/>
      <w:lvlJc w:val="left"/>
      <w:pPr>
        <w:tabs>
          <w:tab w:val="num" w:pos="4680"/>
        </w:tabs>
        <w:ind w:left="1800" w:hanging="360"/>
      </w:pPr>
      <w:rPr>
        <w:rFonts w:hint="default"/>
      </w:rPr>
    </w:lvl>
    <w:lvl w:ilvl="5">
      <w:start w:val="1"/>
      <w:numFmt w:val="lowerRoman"/>
      <w:lvlText w:val="%6."/>
      <w:lvlJc w:val="left"/>
      <w:pPr>
        <w:tabs>
          <w:tab w:val="num" w:pos="5616"/>
        </w:tabs>
        <w:ind w:left="2160" w:hanging="360"/>
      </w:pPr>
      <w:rPr>
        <w:rFonts w:hint="default"/>
      </w:rPr>
    </w:lvl>
    <w:lvl w:ilvl="6">
      <w:start w:val="1"/>
      <w:numFmt w:val="decimal"/>
      <w:lvlText w:val="%7."/>
      <w:lvlJc w:val="left"/>
      <w:pPr>
        <w:tabs>
          <w:tab w:val="num" w:pos="6552"/>
        </w:tabs>
        <w:ind w:left="2520" w:hanging="360"/>
      </w:pPr>
      <w:rPr>
        <w:rFonts w:hint="default"/>
      </w:rPr>
    </w:lvl>
    <w:lvl w:ilvl="7">
      <w:start w:val="1"/>
      <w:numFmt w:val="lowerLetter"/>
      <w:lvlText w:val="%8."/>
      <w:lvlJc w:val="left"/>
      <w:pPr>
        <w:tabs>
          <w:tab w:val="num" w:pos="7488"/>
        </w:tabs>
        <w:ind w:left="2880" w:hanging="360"/>
      </w:pPr>
      <w:rPr>
        <w:rFonts w:hint="default"/>
      </w:rPr>
    </w:lvl>
    <w:lvl w:ilvl="8">
      <w:start w:val="1"/>
      <w:numFmt w:val="lowerRoman"/>
      <w:lvlText w:val="%9."/>
      <w:lvlJc w:val="left"/>
      <w:pPr>
        <w:tabs>
          <w:tab w:val="num" w:pos="8424"/>
        </w:tabs>
        <w:ind w:left="3240" w:hanging="360"/>
      </w:pPr>
      <w:rPr>
        <w:rFonts w:hint="default"/>
      </w:rPr>
    </w:lvl>
  </w:abstractNum>
  <w:abstractNum w:abstractNumId="18"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7307E48"/>
    <w:multiLevelType w:val="hybridMultilevel"/>
    <w:tmpl w:val="D9F8A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4045A8"/>
    <w:multiLevelType w:val="hybridMultilevel"/>
    <w:tmpl w:val="F31E6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D26CB1"/>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E95DD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7672A"/>
    <w:multiLevelType w:val="hybridMultilevel"/>
    <w:tmpl w:val="F92E2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307FF9"/>
    <w:multiLevelType w:val="hybridMultilevel"/>
    <w:tmpl w:val="9460B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A7A1085"/>
    <w:multiLevelType w:val="hybridMultilevel"/>
    <w:tmpl w:val="D500E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17A325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E46238"/>
    <w:multiLevelType w:val="hybridMultilevel"/>
    <w:tmpl w:val="9C10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0"/>
  </w:num>
  <w:num w:numId="9">
    <w:abstractNumId w:val="18"/>
  </w:num>
  <w:num w:numId="10">
    <w:abstractNumId w:val="16"/>
  </w:num>
  <w:num w:numId="11">
    <w:abstractNumId w:val="27"/>
  </w:num>
  <w:num w:numId="12">
    <w:abstractNumId w:val="2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3"/>
  </w:num>
  <w:num w:numId="23">
    <w:abstractNumId w:val="21"/>
  </w:num>
  <w:num w:numId="24">
    <w:abstractNumId w:val="28"/>
  </w:num>
  <w:num w:numId="25">
    <w:abstractNumId w:val="22"/>
  </w:num>
  <w:num w:numId="26">
    <w:abstractNumId w:val="11"/>
  </w:num>
  <w:num w:numId="27">
    <w:abstractNumId w:val="29"/>
  </w:num>
  <w:num w:numId="28">
    <w:abstractNumId w:val="19"/>
  </w:num>
  <w:num w:numId="29">
    <w:abstractNumId w:val="26"/>
  </w:num>
  <w:num w:numId="30">
    <w:abstractNumId w:val="23"/>
  </w:num>
  <w:num w:numId="31">
    <w:abstractNumId w:val="17"/>
  </w:num>
  <w:num w:numId="32">
    <w:abstractNumId w:val="15"/>
  </w:num>
  <w:num w:numId="33">
    <w:abstractNumId w:val="20"/>
  </w:num>
  <w:num w:numId="34">
    <w:abstractNumId w:val="24"/>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01854"/>
    <w:rsid w:val="0000786C"/>
    <w:rsid w:val="00010FBA"/>
    <w:rsid w:val="0001132D"/>
    <w:rsid w:val="000132AF"/>
    <w:rsid w:val="000258F1"/>
    <w:rsid w:val="00026D60"/>
    <w:rsid w:val="00034670"/>
    <w:rsid w:val="000350CA"/>
    <w:rsid w:val="00035E16"/>
    <w:rsid w:val="00037897"/>
    <w:rsid w:val="0004022B"/>
    <w:rsid w:val="00040A36"/>
    <w:rsid w:val="00041ACF"/>
    <w:rsid w:val="00044CAB"/>
    <w:rsid w:val="00047CC8"/>
    <w:rsid w:val="00050E49"/>
    <w:rsid w:val="000513F5"/>
    <w:rsid w:val="00051A35"/>
    <w:rsid w:val="000676B6"/>
    <w:rsid w:val="00072E9F"/>
    <w:rsid w:val="000748AA"/>
    <w:rsid w:val="00075BD7"/>
    <w:rsid w:val="0007745D"/>
    <w:rsid w:val="00083E42"/>
    <w:rsid w:val="00084A9F"/>
    <w:rsid w:val="00084D75"/>
    <w:rsid w:val="00085C4C"/>
    <w:rsid w:val="000879EE"/>
    <w:rsid w:val="0009025E"/>
    <w:rsid w:val="0009497B"/>
    <w:rsid w:val="0009506D"/>
    <w:rsid w:val="00095B92"/>
    <w:rsid w:val="000971CF"/>
    <w:rsid w:val="000A1FBF"/>
    <w:rsid w:val="000A5445"/>
    <w:rsid w:val="000A5E4A"/>
    <w:rsid w:val="000A7363"/>
    <w:rsid w:val="000A7B58"/>
    <w:rsid w:val="000B0171"/>
    <w:rsid w:val="000B35A1"/>
    <w:rsid w:val="000B4CCF"/>
    <w:rsid w:val="000B517F"/>
    <w:rsid w:val="000B5275"/>
    <w:rsid w:val="000B5ED6"/>
    <w:rsid w:val="000C11B3"/>
    <w:rsid w:val="000C191A"/>
    <w:rsid w:val="000C2E4E"/>
    <w:rsid w:val="000C3A52"/>
    <w:rsid w:val="000C5404"/>
    <w:rsid w:val="000D0F1F"/>
    <w:rsid w:val="000D1E3C"/>
    <w:rsid w:val="000D5B35"/>
    <w:rsid w:val="000D5E1D"/>
    <w:rsid w:val="000D6A1E"/>
    <w:rsid w:val="000E1F58"/>
    <w:rsid w:val="000E3CBC"/>
    <w:rsid w:val="000E4424"/>
    <w:rsid w:val="000E45C5"/>
    <w:rsid w:val="000E6288"/>
    <w:rsid w:val="000E6C22"/>
    <w:rsid w:val="000E7193"/>
    <w:rsid w:val="000E7D06"/>
    <w:rsid w:val="000F11F4"/>
    <w:rsid w:val="000F1510"/>
    <w:rsid w:val="000F3534"/>
    <w:rsid w:val="000F35AB"/>
    <w:rsid w:val="000F6BC7"/>
    <w:rsid w:val="00101F12"/>
    <w:rsid w:val="0010341D"/>
    <w:rsid w:val="00105472"/>
    <w:rsid w:val="00106A5D"/>
    <w:rsid w:val="00107523"/>
    <w:rsid w:val="00123B04"/>
    <w:rsid w:val="00125054"/>
    <w:rsid w:val="00130A79"/>
    <w:rsid w:val="001328C0"/>
    <w:rsid w:val="00133AD8"/>
    <w:rsid w:val="00137457"/>
    <w:rsid w:val="00137481"/>
    <w:rsid w:val="001403A4"/>
    <w:rsid w:val="001407FA"/>
    <w:rsid w:val="00142AF2"/>
    <w:rsid w:val="00142CF1"/>
    <w:rsid w:val="00145A2D"/>
    <w:rsid w:val="00151381"/>
    <w:rsid w:val="00153CCF"/>
    <w:rsid w:val="00160675"/>
    <w:rsid w:val="00160B49"/>
    <w:rsid w:val="001638F6"/>
    <w:rsid w:val="00163B72"/>
    <w:rsid w:val="0016667E"/>
    <w:rsid w:val="001679AD"/>
    <w:rsid w:val="00167AD6"/>
    <w:rsid w:val="00167C14"/>
    <w:rsid w:val="00171374"/>
    <w:rsid w:val="0017271E"/>
    <w:rsid w:val="00175598"/>
    <w:rsid w:val="00184541"/>
    <w:rsid w:val="00186CB9"/>
    <w:rsid w:val="00187F05"/>
    <w:rsid w:val="00193134"/>
    <w:rsid w:val="001944CD"/>
    <w:rsid w:val="001A04A5"/>
    <w:rsid w:val="001A2000"/>
    <w:rsid w:val="001A431D"/>
    <w:rsid w:val="001A6C41"/>
    <w:rsid w:val="001B1737"/>
    <w:rsid w:val="001B29FF"/>
    <w:rsid w:val="001B2AEF"/>
    <w:rsid w:val="001B308F"/>
    <w:rsid w:val="001B526F"/>
    <w:rsid w:val="001C1E3A"/>
    <w:rsid w:val="001C2988"/>
    <w:rsid w:val="001C2A1B"/>
    <w:rsid w:val="001C42A2"/>
    <w:rsid w:val="001C608E"/>
    <w:rsid w:val="001C654E"/>
    <w:rsid w:val="001D5255"/>
    <w:rsid w:val="001D67CF"/>
    <w:rsid w:val="001E38D5"/>
    <w:rsid w:val="001E5819"/>
    <w:rsid w:val="001E7DC6"/>
    <w:rsid w:val="001F1C9E"/>
    <w:rsid w:val="001F2759"/>
    <w:rsid w:val="001F5DD6"/>
    <w:rsid w:val="001F5FEA"/>
    <w:rsid w:val="00200A62"/>
    <w:rsid w:val="00200DDA"/>
    <w:rsid w:val="002010AD"/>
    <w:rsid w:val="0020216C"/>
    <w:rsid w:val="002023C4"/>
    <w:rsid w:val="00206231"/>
    <w:rsid w:val="00207DA3"/>
    <w:rsid w:val="00207DAE"/>
    <w:rsid w:val="00214B8C"/>
    <w:rsid w:val="00216F08"/>
    <w:rsid w:val="00221792"/>
    <w:rsid w:val="00224847"/>
    <w:rsid w:val="00226AC3"/>
    <w:rsid w:val="0023022D"/>
    <w:rsid w:val="002332C4"/>
    <w:rsid w:val="00233432"/>
    <w:rsid w:val="002430DD"/>
    <w:rsid w:val="002442B7"/>
    <w:rsid w:val="00247A74"/>
    <w:rsid w:val="002519E2"/>
    <w:rsid w:val="00252B39"/>
    <w:rsid w:val="00254591"/>
    <w:rsid w:val="002553E2"/>
    <w:rsid w:val="002556FF"/>
    <w:rsid w:val="00257123"/>
    <w:rsid w:val="00257EA3"/>
    <w:rsid w:val="00262128"/>
    <w:rsid w:val="00263543"/>
    <w:rsid w:val="00271D1E"/>
    <w:rsid w:val="0027233C"/>
    <w:rsid w:val="00273996"/>
    <w:rsid w:val="002758BB"/>
    <w:rsid w:val="002762D3"/>
    <w:rsid w:val="002766A5"/>
    <w:rsid w:val="00281FF3"/>
    <w:rsid w:val="00285408"/>
    <w:rsid w:val="00294CCC"/>
    <w:rsid w:val="002A047B"/>
    <w:rsid w:val="002A07D8"/>
    <w:rsid w:val="002A3ABC"/>
    <w:rsid w:val="002A4F8A"/>
    <w:rsid w:val="002A5BCE"/>
    <w:rsid w:val="002A6511"/>
    <w:rsid w:val="002A7B1F"/>
    <w:rsid w:val="002A7B55"/>
    <w:rsid w:val="002B0AAC"/>
    <w:rsid w:val="002B2F0B"/>
    <w:rsid w:val="002B30BC"/>
    <w:rsid w:val="002B61A2"/>
    <w:rsid w:val="002B74FB"/>
    <w:rsid w:val="002C1E03"/>
    <w:rsid w:val="002C231F"/>
    <w:rsid w:val="002C3BBB"/>
    <w:rsid w:val="002C5DBA"/>
    <w:rsid w:val="002D793D"/>
    <w:rsid w:val="002E237F"/>
    <w:rsid w:val="002E23EB"/>
    <w:rsid w:val="002E38DD"/>
    <w:rsid w:val="002E5BAD"/>
    <w:rsid w:val="002F2203"/>
    <w:rsid w:val="002F2FC6"/>
    <w:rsid w:val="002F34E6"/>
    <w:rsid w:val="002F4286"/>
    <w:rsid w:val="00303314"/>
    <w:rsid w:val="003049E4"/>
    <w:rsid w:val="003117C3"/>
    <w:rsid w:val="00312A94"/>
    <w:rsid w:val="00313644"/>
    <w:rsid w:val="00315410"/>
    <w:rsid w:val="003209D6"/>
    <w:rsid w:val="00321135"/>
    <w:rsid w:val="003242B7"/>
    <w:rsid w:val="0032596D"/>
    <w:rsid w:val="003300EA"/>
    <w:rsid w:val="00330866"/>
    <w:rsid w:val="00332CC9"/>
    <w:rsid w:val="003339C6"/>
    <w:rsid w:val="00334A73"/>
    <w:rsid w:val="0033542F"/>
    <w:rsid w:val="0033734D"/>
    <w:rsid w:val="00337DD0"/>
    <w:rsid w:val="003422FF"/>
    <w:rsid w:val="0034267E"/>
    <w:rsid w:val="00347D77"/>
    <w:rsid w:val="00350ABD"/>
    <w:rsid w:val="0035179A"/>
    <w:rsid w:val="00352A7E"/>
    <w:rsid w:val="00365F84"/>
    <w:rsid w:val="00367953"/>
    <w:rsid w:val="00367D6B"/>
    <w:rsid w:val="0037179F"/>
    <w:rsid w:val="00373A60"/>
    <w:rsid w:val="00376AB0"/>
    <w:rsid w:val="00377162"/>
    <w:rsid w:val="003774E6"/>
    <w:rsid w:val="0038175F"/>
    <w:rsid w:val="00381B8D"/>
    <w:rsid w:val="003924C4"/>
    <w:rsid w:val="003A03F0"/>
    <w:rsid w:val="003A6974"/>
    <w:rsid w:val="003A7237"/>
    <w:rsid w:val="003A7B4B"/>
    <w:rsid w:val="003B3893"/>
    <w:rsid w:val="003B4BA7"/>
    <w:rsid w:val="003B653E"/>
    <w:rsid w:val="003B667A"/>
    <w:rsid w:val="003B7113"/>
    <w:rsid w:val="003B72E6"/>
    <w:rsid w:val="003C09B2"/>
    <w:rsid w:val="003C2A24"/>
    <w:rsid w:val="003C3A3E"/>
    <w:rsid w:val="003C683E"/>
    <w:rsid w:val="003C72A2"/>
    <w:rsid w:val="003C75BB"/>
    <w:rsid w:val="003C7705"/>
    <w:rsid w:val="003D0B99"/>
    <w:rsid w:val="003D3935"/>
    <w:rsid w:val="003D4052"/>
    <w:rsid w:val="003D4359"/>
    <w:rsid w:val="003D7087"/>
    <w:rsid w:val="003D718F"/>
    <w:rsid w:val="003D7E06"/>
    <w:rsid w:val="003E09E2"/>
    <w:rsid w:val="003E55E5"/>
    <w:rsid w:val="003E5898"/>
    <w:rsid w:val="003E7EA6"/>
    <w:rsid w:val="003F2ECC"/>
    <w:rsid w:val="003F3EA6"/>
    <w:rsid w:val="0040482C"/>
    <w:rsid w:val="00407C1D"/>
    <w:rsid w:val="00410783"/>
    <w:rsid w:val="00415CAE"/>
    <w:rsid w:val="0041682D"/>
    <w:rsid w:val="0042316F"/>
    <w:rsid w:val="004242B3"/>
    <w:rsid w:val="00425B71"/>
    <w:rsid w:val="004269B0"/>
    <w:rsid w:val="00431AB5"/>
    <w:rsid w:val="00432373"/>
    <w:rsid w:val="00435040"/>
    <w:rsid w:val="0043779E"/>
    <w:rsid w:val="00437A72"/>
    <w:rsid w:val="00437D83"/>
    <w:rsid w:val="00440A52"/>
    <w:rsid w:val="00442124"/>
    <w:rsid w:val="00443492"/>
    <w:rsid w:val="004450BC"/>
    <w:rsid w:val="004472A1"/>
    <w:rsid w:val="00455F29"/>
    <w:rsid w:val="00456FD6"/>
    <w:rsid w:val="0045758C"/>
    <w:rsid w:val="00457D55"/>
    <w:rsid w:val="00460780"/>
    <w:rsid w:val="00460F47"/>
    <w:rsid w:val="00460F5B"/>
    <w:rsid w:val="004620A1"/>
    <w:rsid w:val="004629F9"/>
    <w:rsid w:val="00465A51"/>
    <w:rsid w:val="00466758"/>
    <w:rsid w:val="00471D22"/>
    <w:rsid w:val="00471F0E"/>
    <w:rsid w:val="0047232A"/>
    <w:rsid w:val="004737E8"/>
    <w:rsid w:val="00475948"/>
    <w:rsid w:val="004768E6"/>
    <w:rsid w:val="004774CC"/>
    <w:rsid w:val="00480C6A"/>
    <w:rsid w:val="00483FD4"/>
    <w:rsid w:val="00485AE1"/>
    <w:rsid w:val="00486515"/>
    <w:rsid w:val="00487EF9"/>
    <w:rsid w:val="00491CF7"/>
    <w:rsid w:val="00493385"/>
    <w:rsid w:val="004952C4"/>
    <w:rsid w:val="00495581"/>
    <w:rsid w:val="00496364"/>
    <w:rsid w:val="004A2B1D"/>
    <w:rsid w:val="004A2F66"/>
    <w:rsid w:val="004A3F02"/>
    <w:rsid w:val="004B0192"/>
    <w:rsid w:val="004B0616"/>
    <w:rsid w:val="004B0993"/>
    <w:rsid w:val="004B3B84"/>
    <w:rsid w:val="004B40CD"/>
    <w:rsid w:val="004B6A38"/>
    <w:rsid w:val="004C0944"/>
    <w:rsid w:val="004C6F99"/>
    <w:rsid w:val="004D2E0E"/>
    <w:rsid w:val="004D7066"/>
    <w:rsid w:val="004E0DD3"/>
    <w:rsid w:val="004E281D"/>
    <w:rsid w:val="004E282C"/>
    <w:rsid w:val="004E3D1F"/>
    <w:rsid w:val="004F1AAB"/>
    <w:rsid w:val="004F1AFC"/>
    <w:rsid w:val="004F65D7"/>
    <w:rsid w:val="004F6A4E"/>
    <w:rsid w:val="00503C7C"/>
    <w:rsid w:val="005074AD"/>
    <w:rsid w:val="0051086F"/>
    <w:rsid w:val="00512454"/>
    <w:rsid w:val="00512939"/>
    <w:rsid w:val="0051441C"/>
    <w:rsid w:val="00515868"/>
    <w:rsid w:val="00523270"/>
    <w:rsid w:val="00525BF9"/>
    <w:rsid w:val="00526BC4"/>
    <w:rsid w:val="005314AB"/>
    <w:rsid w:val="00531969"/>
    <w:rsid w:val="00532FA6"/>
    <w:rsid w:val="0053488C"/>
    <w:rsid w:val="00534ECB"/>
    <w:rsid w:val="00543475"/>
    <w:rsid w:val="005472B9"/>
    <w:rsid w:val="0055275F"/>
    <w:rsid w:val="00553592"/>
    <w:rsid w:val="0055725D"/>
    <w:rsid w:val="00557BFC"/>
    <w:rsid w:val="00557F94"/>
    <w:rsid w:val="005622FD"/>
    <w:rsid w:val="00563DE8"/>
    <w:rsid w:val="00565351"/>
    <w:rsid w:val="00565883"/>
    <w:rsid w:val="00566CA3"/>
    <w:rsid w:val="00567DB1"/>
    <w:rsid w:val="00570092"/>
    <w:rsid w:val="005710FA"/>
    <w:rsid w:val="00577F32"/>
    <w:rsid w:val="005847F9"/>
    <w:rsid w:val="00585101"/>
    <w:rsid w:val="005855F7"/>
    <w:rsid w:val="005859C9"/>
    <w:rsid w:val="00590D20"/>
    <w:rsid w:val="00591265"/>
    <w:rsid w:val="00592AA0"/>
    <w:rsid w:val="00593B62"/>
    <w:rsid w:val="00593F7C"/>
    <w:rsid w:val="00594171"/>
    <w:rsid w:val="00596F7D"/>
    <w:rsid w:val="00597451"/>
    <w:rsid w:val="00597D3D"/>
    <w:rsid w:val="005A0F70"/>
    <w:rsid w:val="005A132A"/>
    <w:rsid w:val="005A1C5A"/>
    <w:rsid w:val="005A2F09"/>
    <w:rsid w:val="005A6AEE"/>
    <w:rsid w:val="005A7786"/>
    <w:rsid w:val="005B1ABF"/>
    <w:rsid w:val="005B22A9"/>
    <w:rsid w:val="005B2419"/>
    <w:rsid w:val="005C4A19"/>
    <w:rsid w:val="005C50A3"/>
    <w:rsid w:val="005C6C88"/>
    <w:rsid w:val="005C6DF4"/>
    <w:rsid w:val="005C76BB"/>
    <w:rsid w:val="005C78A6"/>
    <w:rsid w:val="005D0C7E"/>
    <w:rsid w:val="005D0E4A"/>
    <w:rsid w:val="005D160A"/>
    <w:rsid w:val="005D1835"/>
    <w:rsid w:val="005D20A1"/>
    <w:rsid w:val="005E36CB"/>
    <w:rsid w:val="005E4847"/>
    <w:rsid w:val="005F0BAC"/>
    <w:rsid w:val="005F24ED"/>
    <w:rsid w:val="005F3149"/>
    <w:rsid w:val="005F4A3E"/>
    <w:rsid w:val="005F65C5"/>
    <w:rsid w:val="005F6BB5"/>
    <w:rsid w:val="00602127"/>
    <w:rsid w:val="00602311"/>
    <w:rsid w:val="00602372"/>
    <w:rsid w:val="0060564A"/>
    <w:rsid w:val="006067CA"/>
    <w:rsid w:val="00606CC9"/>
    <w:rsid w:val="0060781E"/>
    <w:rsid w:val="00607EF1"/>
    <w:rsid w:val="0061017B"/>
    <w:rsid w:val="00611683"/>
    <w:rsid w:val="006119EF"/>
    <w:rsid w:val="00611DF3"/>
    <w:rsid w:val="006145B2"/>
    <w:rsid w:val="00616707"/>
    <w:rsid w:val="00617E5D"/>
    <w:rsid w:val="00621AB5"/>
    <w:rsid w:val="00622F4F"/>
    <w:rsid w:val="00627AF4"/>
    <w:rsid w:val="00627D8D"/>
    <w:rsid w:val="00631C15"/>
    <w:rsid w:val="00632D51"/>
    <w:rsid w:val="00633229"/>
    <w:rsid w:val="00635810"/>
    <w:rsid w:val="00636595"/>
    <w:rsid w:val="00640C68"/>
    <w:rsid w:val="0064336A"/>
    <w:rsid w:val="006433BA"/>
    <w:rsid w:val="0064435A"/>
    <w:rsid w:val="00644583"/>
    <w:rsid w:val="00645060"/>
    <w:rsid w:val="00652CD4"/>
    <w:rsid w:val="006534A6"/>
    <w:rsid w:val="006547AC"/>
    <w:rsid w:val="00655442"/>
    <w:rsid w:val="00655B62"/>
    <w:rsid w:val="00656D07"/>
    <w:rsid w:val="00657721"/>
    <w:rsid w:val="00657B83"/>
    <w:rsid w:val="0066036C"/>
    <w:rsid w:val="00662842"/>
    <w:rsid w:val="006632AB"/>
    <w:rsid w:val="0066355D"/>
    <w:rsid w:val="00666D02"/>
    <w:rsid w:val="006738E7"/>
    <w:rsid w:val="00675B20"/>
    <w:rsid w:val="00676343"/>
    <w:rsid w:val="0067752A"/>
    <w:rsid w:val="0068028F"/>
    <w:rsid w:val="006808D1"/>
    <w:rsid w:val="00684B76"/>
    <w:rsid w:val="00685681"/>
    <w:rsid w:val="00690EFD"/>
    <w:rsid w:val="006914BE"/>
    <w:rsid w:val="00692B67"/>
    <w:rsid w:val="00692FDE"/>
    <w:rsid w:val="006975D0"/>
    <w:rsid w:val="006979B2"/>
    <w:rsid w:val="006A2732"/>
    <w:rsid w:val="006A281F"/>
    <w:rsid w:val="006A29CB"/>
    <w:rsid w:val="006A2A5C"/>
    <w:rsid w:val="006A30BA"/>
    <w:rsid w:val="006A5E96"/>
    <w:rsid w:val="006A798E"/>
    <w:rsid w:val="006B00F0"/>
    <w:rsid w:val="006B402B"/>
    <w:rsid w:val="006B5BC6"/>
    <w:rsid w:val="006C3AD7"/>
    <w:rsid w:val="006C7018"/>
    <w:rsid w:val="006D11A7"/>
    <w:rsid w:val="006D42D6"/>
    <w:rsid w:val="006D4C0A"/>
    <w:rsid w:val="006D701E"/>
    <w:rsid w:val="006E08A2"/>
    <w:rsid w:val="006E1800"/>
    <w:rsid w:val="006E258D"/>
    <w:rsid w:val="006E5AEC"/>
    <w:rsid w:val="006E6870"/>
    <w:rsid w:val="006E6A04"/>
    <w:rsid w:val="006E7BB9"/>
    <w:rsid w:val="006F1949"/>
    <w:rsid w:val="006F2BC9"/>
    <w:rsid w:val="006F4035"/>
    <w:rsid w:val="006F50FC"/>
    <w:rsid w:val="006F526B"/>
    <w:rsid w:val="0070054B"/>
    <w:rsid w:val="00700DB4"/>
    <w:rsid w:val="00701141"/>
    <w:rsid w:val="007021DE"/>
    <w:rsid w:val="00704E65"/>
    <w:rsid w:val="00706EFC"/>
    <w:rsid w:val="00707BB4"/>
    <w:rsid w:val="0071000E"/>
    <w:rsid w:val="00713A2F"/>
    <w:rsid w:val="007162A6"/>
    <w:rsid w:val="00716529"/>
    <w:rsid w:val="00716DC0"/>
    <w:rsid w:val="00722D16"/>
    <w:rsid w:val="00725351"/>
    <w:rsid w:val="00726532"/>
    <w:rsid w:val="00730B94"/>
    <w:rsid w:val="00732607"/>
    <w:rsid w:val="00733CBC"/>
    <w:rsid w:val="00735F5D"/>
    <w:rsid w:val="0073700C"/>
    <w:rsid w:val="00737684"/>
    <w:rsid w:val="00741300"/>
    <w:rsid w:val="00741C90"/>
    <w:rsid w:val="007424ED"/>
    <w:rsid w:val="00745064"/>
    <w:rsid w:val="00746EDD"/>
    <w:rsid w:val="00756420"/>
    <w:rsid w:val="00756A9A"/>
    <w:rsid w:val="0075781D"/>
    <w:rsid w:val="007600AB"/>
    <w:rsid w:val="00760AE0"/>
    <w:rsid w:val="007649A9"/>
    <w:rsid w:val="00764BDF"/>
    <w:rsid w:val="0076534C"/>
    <w:rsid w:val="007661AF"/>
    <w:rsid w:val="00770E8A"/>
    <w:rsid w:val="0078039F"/>
    <w:rsid w:val="00780886"/>
    <w:rsid w:val="00781E5E"/>
    <w:rsid w:val="00781E65"/>
    <w:rsid w:val="00784131"/>
    <w:rsid w:val="007847DB"/>
    <w:rsid w:val="00793B4C"/>
    <w:rsid w:val="007940D4"/>
    <w:rsid w:val="007A00B3"/>
    <w:rsid w:val="007A023A"/>
    <w:rsid w:val="007A51CC"/>
    <w:rsid w:val="007A6901"/>
    <w:rsid w:val="007A7C67"/>
    <w:rsid w:val="007C03D6"/>
    <w:rsid w:val="007C1BA1"/>
    <w:rsid w:val="007C33E7"/>
    <w:rsid w:val="007C3CE6"/>
    <w:rsid w:val="007C4471"/>
    <w:rsid w:val="007C49BE"/>
    <w:rsid w:val="007C674C"/>
    <w:rsid w:val="007C6A97"/>
    <w:rsid w:val="007D07BD"/>
    <w:rsid w:val="007D36A5"/>
    <w:rsid w:val="007D3C94"/>
    <w:rsid w:val="007D4238"/>
    <w:rsid w:val="007E376F"/>
    <w:rsid w:val="007E3EFF"/>
    <w:rsid w:val="007E4ABB"/>
    <w:rsid w:val="007E682F"/>
    <w:rsid w:val="007E76C6"/>
    <w:rsid w:val="007F22C1"/>
    <w:rsid w:val="007F3CCB"/>
    <w:rsid w:val="007F53FE"/>
    <w:rsid w:val="00801BFC"/>
    <w:rsid w:val="00806A74"/>
    <w:rsid w:val="00810051"/>
    <w:rsid w:val="00813BFC"/>
    <w:rsid w:val="00815830"/>
    <w:rsid w:val="00816427"/>
    <w:rsid w:val="008202C3"/>
    <w:rsid w:val="00825EAF"/>
    <w:rsid w:val="00825F96"/>
    <w:rsid w:val="00831C9E"/>
    <w:rsid w:val="00832665"/>
    <w:rsid w:val="0083484E"/>
    <w:rsid w:val="00835CDC"/>
    <w:rsid w:val="008368AA"/>
    <w:rsid w:val="00836A51"/>
    <w:rsid w:val="00844483"/>
    <w:rsid w:val="0084554C"/>
    <w:rsid w:val="008462AA"/>
    <w:rsid w:val="00846AF0"/>
    <w:rsid w:val="00847AEA"/>
    <w:rsid w:val="0085422A"/>
    <w:rsid w:val="008555CE"/>
    <w:rsid w:val="00857833"/>
    <w:rsid w:val="00860A5C"/>
    <w:rsid w:val="0086459A"/>
    <w:rsid w:val="0086514F"/>
    <w:rsid w:val="00877AA1"/>
    <w:rsid w:val="00883599"/>
    <w:rsid w:val="00883EA5"/>
    <w:rsid w:val="00896443"/>
    <w:rsid w:val="00896BAB"/>
    <w:rsid w:val="00896BAC"/>
    <w:rsid w:val="008970EF"/>
    <w:rsid w:val="00897B36"/>
    <w:rsid w:val="008A04AE"/>
    <w:rsid w:val="008A0E2D"/>
    <w:rsid w:val="008A20C0"/>
    <w:rsid w:val="008A6CDD"/>
    <w:rsid w:val="008A7CEF"/>
    <w:rsid w:val="008B0315"/>
    <w:rsid w:val="008B3E83"/>
    <w:rsid w:val="008C1234"/>
    <w:rsid w:val="008C21CD"/>
    <w:rsid w:val="008C7E4C"/>
    <w:rsid w:val="008D0268"/>
    <w:rsid w:val="008D05D8"/>
    <w:rsid w:val="008E1D4A"/>
    <w:rsid w:val="008E544B"/>
    <w:rsid w:val="008E568C"/>
    <w:rsid w:val="008E7AA1"/>
    <w:rsid w:val="008F24F4"/>
    <w:rsid w:val="008F6EBB"/>
    <w:rsid w:val="00901D71"/>
    <w:rsid w:val="00902D8D"/>
    <w:rsid w:val="00904BE1"/>
    <w:rsid w:val="00907369"/>
    <w:rsid w:val="009110C9"/>
    <w:rsid w:val="009112E6"/>
    <w:rsid w:val="00915DB1"/>
    <w:rsid w:val="0091671F"/>
    <w:rsid w:val="00917223"/>
    <w:rsid w:val="00917884"/>
    <w:rsid w:val="00917990"/>
    <w:rsid w:val="00917CE2"/>
    <w:rsid w:val="00923C09"/>
    <w:rsid w:val="009260AD"/>
    <w:rsid w:val="00926119"/>
    <w:rsid w:val="0093251D"/>
    <w:rsid w:val="00932932"/>
    <w:rsid w:val="00934717"/>
    <w:rsid w:val="00934F1C"/>
    <w:rsid w:val="009352B0"/>
    <w:rsid w:val="00937AD2"/>
    <w:rsid w:val="00942143"/>
    <w:rsid w:val="009431EF"/>
    <w:rsid w:val="00945F87"/>
    <w:rsid w:val="009477DA"/>
    <w:rsid w:val="00953D97"/>
    <w:rsid w:val="00954E04"/>
    <w:rsid w:val="00954F85"/>
    <w:rsid w:val="00955497"/>
    <w:rsid w:val="00955863"/>
    <w:rsid w:val="009560F8"/>
    <w:rsid w:val="00956502"/>
    <w:rsid w:val="00956A4F"/>
    <w:rsid w:val="009571D8"/>
    <w:rsid w:val="009600AD"/>
    <w:rsid w:val="0096316D"/>
    <w:rsid w:val="009638A3"/>
    <w:rsid w:val="009650BB"/>
    <w:rsid w:val="009651B2"/>
    <w:rsid w:val="0096544A"/>
    <w:rsid w:val="00966D21"/>
    <w:rsid w:val="00971402"/>
    <w:rsid w:val="00971F88"/>
    <w:rsid w:val="00973CB5"/>
    <w:rsid w:val="00974214"/>
    <w:rsid w:val="009751BD"/>
    <w:rsid w:val="00976D72"/>
    <w:rsid w:val="00981817"/>
    <w:rsid w:val="00990AAB"/>
    <w:rsid w:val="009919C3"/>
    <w:rsid w:val="0099447C"/>
    <w:rsid w:val="00994AEE"/>
    <w:rsid w:val="00996DE3"/>
    <w:rsid w:val="009A223D"/>
    <w:rsid w:val="009A55D8"/>
    <w:rsid w:val="009A74E9"/>
    <w:rsid w:val="009A7C77"/>
    <w:rsid w:val="009B30D1"/>
    <w:rsid w:val="009B52B8"/>
    <w:rsid w:val="009B60E8"/>
    <w:rsid w:val="009B71C3"/>
    <w:rsid w:val="009B791F"/>
    <w:rsid w:val="009C02C8"/>
    <w:rsid w:val="009C396B"/>
    <w:rsid w:val="009D04FC"/>
    <w:rsid w:val="009D05C8"/>
    <w:rsid w:val="009D2231"/>
    <w:rsid w:val="009D2316"/>
    <w:rsid w:val="009D44E5"/>
    <w:rsid w:val="009D4FCC"/>
    <w:rsid w:val="009E1734"/>
    <w:rsid w:val="009E4B3E"/>
    <w:rsid w:val="009E4BAC"/>
    <w:rsid w:val="009E4E87"/>
    <w:rsid w:val="009E6519"/>
    <w:rsid w:val="009E6834"/>
    <w:rsid w:val="009F1C05"/>
    <w:rsid w:val="009F349D"/>
    <w:rsid w:val="009F6A7A"/>
    <w:rsid w:val="00A018AB"/>
    <w:rsid w:val="00A04D32"/>
    <w:rsid w:val="00A04EE7"/>
    <w:rsid w:val="00A05F7D"/>
    <w:rsid w:val="00A071F4"/>
    <w:rsid w:val="00A107C1"/>
    <w:rsid w:val="00A12194"/>
    <w:rsid w:val="00A122DB"/>
    <w:rsid w:val="00A14037"/>
    <w:rsid w:val="00A1493C"/>
    <w:rsid w:val="00A2236E"/>
    <w:rsid w:val="00A3359A"/>
    <w:rsid w:val="00A33B9E"/>
    <w:rsid w:val="00A41F03"/>
    <w:rsid w:val="00A44D9B"/>
    <w:rsid w:val="00A5338A"/>
    <w:rsid w:val="00A533F3"/>
    <w:rsid w:val="00A54FF2"/>
    <w:rsid w:val="00A55E9F"/>
    <w:rsid w:val="00A56430"/>
    <w:rsid w:val="00A56B26"/>
    <w:rsid w:val="00A56D83"/>
    <w:rsid w:val="00A603FA"/>
    <w:rsid w:val="00A65DA4"/>
    <w:rsid w:val="00A753CF"/>
    <w:rsid w:val="00A75669"/>
    <w:rsid w:val="00A7649C"/>
    <w:rsid w:val="00A8115B"/>
    <w:rsid w:val="00A84A69"/>
    <w:rsid w:val="00A9143B"/>
    <w:rsid w:val="00A93572"/>
    <w:rsid w:val="00A93BD4"/>
    <w:rsid w:val="00A96838"/>
    <w:rsid w:val="00A9715C"/>
    <w:rsid w:val="00AA1A36"/>
    <w:rsid w:val="00AA1BCB"/>
    <w:rsid w:val="00AA56F6"/>
    <w:rsid w:val="00AA70C6"/>
    <w:rsid w:val="00AB066D"/>
    <w:rsid w:val="00AB5441"/>
    <w:rsid w:val="00AB6929"/>
    <w:rsid w:val="00AC4A85"/>
    <w:rsid w:val="00AC5653"/>
    <w:rsid w:val="00AC7440"/>
    <w:rsid w:val="00AD0167"/>
    <w:rsid w:val="00AD15E9"/>
    <w:rsid w:val="00AD165F"/>
    <w:rsid w:val="00AE031C"/>
    <w:rsid w:val="00AE2755"/>
    <w:rsid w:val="00AE2EAD"/>
    <w:rsid w:val="00AE304F"/>
    <w:rsid w:val="00AE6EF8"/>
    <w:rsid w:val="00AF0A85"/>
    <w:rsid w:val="00AF2AFC"/>
    <w:rsid w:val="00AF39D8"/>
    <w:rsid w:val="00AF71E6"/>
    <w:rsid w:val="00B022A3"/>
    <w:rsid w:val="00B03912"/>
    <w:rsid w:val="00B04C72"/>
    <w:rsid w:val="00B07B8F"/>
    <w:rsid w:val="00B101E8"/>
    <w:rsid w:val="00B10E7E"/>
    <w:rsid w:val="00B12C4D"/>
    <w:rsid w:val="00B1667C"/>
    <w:rsid w:val="00B20248"/>
    <w:rsid w:val="00B22A4A"/>
    <w:rsid w:val="00B237F8"/>
    <w:rsid w:val="00B23BDE"/>
    <w:rsid w:val="00B25EE9"/>
    <w:rsid w:val="00B27015"/>
    <w:rsid w:val="00B31122"/>
    <w:rsid w:val="00B36792"/>
    <w:rsid w:val="00B37363"/>
    <w:rsid w:val="00B37E69"/>
    <w:rsid w:val="00B42657"/>
    <w:rsid w:val="00B453A2"/>
    <w:rsid w:val="00B47B60"/>
    <w:rsid w:val="00B47B7A"/>
    <w:rsid w:val="00B52FD1"/>
    <w:rsid w:val="00B544C5"/>
    <w:rsid w:val="00B55212"/>
    <w:rsid w:val="00B55328"/>
    <w:rsid w:val="00B63139"/>
    <w:rsid w:val="00B63351"/>
    <w:rsid w:val="00B63C44"/>
    <w:rsid w:val="00B646B8"/>
    <w:rsid w:val="00B73218"/>
    <w:rsid w:val="00B747BC"/>
    <w:rsid w:val="00B7766A"/>
    <w:rsid w:val="00B80C15"/>
    <w:rsid w:val="00B821B7"/>
    <w:rsid w:val="00B83B8F"/>
    <w:rsid w:val="00B91080"/>
    <w:rsid w:val="00B95405"/>
    <w:rsid w:val="00B961FD"/>
    <w:rsid w:val="00BA218A"/>
    <w:rsid w:val="00BA375C"/>
    <w:rsid w:val="00BA5E6A"/>
    <w:rsid w:val="00BA6145"/>
    <w:rsid w:val="00BA68E1"/>
    <w:rsid w:val="00BA707E"/>
    <w:rsid w:val="00BB0503"/>
    <w:rsid w:val="00BB3EC9"/>
    <w:rsid w:val="00BB6BA5"/>
    <w:rsid w:val="00BC14FA"/>
    <w:rsid w:val="00BC1910"/>
    <w:rsid w:val="00BC242A"/>
    <w:rsid w:val="00BC2858"/>
    <w:rsid w:val="00BC307F"/>
    <w:rsid w:val="00BD09AE"/>
    <w:rsid w:val="00BD1543"/>
    <w:rsid w:val="00BD2FC6"/>
    <w:rsid w:val="00BD33D8"/>
    <w:rsid w:val="00BD4B1E"/>
    <w:rsid w:val="00BD7BE9"/>
    <w:rsid w:val="00BE02BE"/>
    <w:rsid w:val="00BE0BE7"/>
    <w:rsid w:val="00BF1B72"/>
    <w:rsid w:val="00BF5823"/>
    <w:rsid w:val="00BF66EA"/>
    <w:rsid w:val="00BF75AE"/>
    <w:rsid w:val="00C01731"/>
    <w:rsid w:val="00C03C6B"/>
    <w:rsid w:val="00C0456D"/>
    <w:rsid w:val="00C07D1A"/>
    <w:rsid w:val="00C10E11"/>
    <w:rsid w:val="00C11909"/>
    <w:rsid w:val="00C11C6B"/>
    <w:rsid w:val="00C14536"/>
    <w:rsid w:val="00C15537"/>
    <w:rsid w:val="00C155FF"/>
    <w:rsid w:val="00C23698"/>
    <w:rsid w:val="00C24A28"/>
    <w:rsid w:val="00C2518A"/>
    <w:rsid w:val="00C2676F"/>
    <w:rsid w:val="00C310D6"/>
    <w:rsid w:val="00C32248"/>
    <w:rsid w:val="00C339C1"/>
    <w:rsid w:val="00C34D33"/>
    <w:rsid w:val="00C3589F"/>
    <w:rsid w:val="00C361CF"/>
    <w:rsid w:val="00C373D2"/>
    <w:rsid w:val="00C37562"/>
    <w:rsid w:val="00C40443"/>
    <w:rsid w:val="00C4048E"/>
    <w:rsid w:val="00C4095B"/>
    <w:rsid w:val="00C437B7"/>
    <w:rsid w:val="00C44155"/>
    <w:rsid w:val="00C46BEA"/>
    <w:rsid w:val="00C46E96"/>
    <w:rsid w:val="00C51E30"/>
    <w:rsid w:val="00C56E3E"/>
    <w:rsid w:val="00C57763"/>
    <w:rsid w:val="00C6128B"/>
    <w:rsid w:val="00C65B08"/>
    <w:rsid w:val="00C67D53"/>
    <w:rsid w:val="00C714F6"/>
    <w:rsid w:val="00C76678"/>
    <w:rsid w:val="00C76C47"/>
    <w:rsid w:val="00C7793B"/>
    <w:rsid w:val="00C80BD4"/>
    <w:rsid w:val="00C81C00"/>
    <w:rsid w:val="00C81F82"/>
    <w:rsid w:val="00C82939"/>
    <w:rsid w:val="00C84082"/>
    <w:rsid w:val="00C85FF3"/>
    <w:rsid w:val="00C862B9"/>
    <w:rsid w:val="00C868BE"/>
    <w:rsid w:val="00C913F2"/>
    <w:rsid w:val="00C95799"/>
    <w:rsid w:val="00CA0F18"/>
    <w:rsid w:val="00CA17E5"/>
    <w:rsid w:val="00CA1F34"/>
    <w:rsid w:val="00CA3D6B"/>
    <w:rsid w:val="00CB1F4F"/>
    <w:rsid w:val="00CB4283"/>
    <w:rsid w:val="00CB6008"/>
    <w:rsid w:val="00CC095B"/>
    <w:rsid w:val="00CC0E15"/>
    <w:rsid w:val="00CC4B7C"/>
    <w:rsid w:val="00CC5A76"/>
    <w:rsid w:val="00CC6F24"/>
    <w:rsid w:val="00CC7684"/>
    <w:rsid w:val="00CD2DA9"/>
    <w:rsid w:val="00CD771A"/>
    <w:rsid w:val="00CD7A3D"/>
    <w:rsid w:val="00CE041D"/>
    <w:rsid w:val="00CE1202"/>
    <w:rsid w:val="00CE3D20"/>
    <w:rsid w:val="00CE4557"/>
    <w:rsid w:val="00CE52E6"/>
    <w:rsid w:val="00CE5E0C"/>
    <w:rsid w:val="00CE6C67"/>
    <w:rsid w:val="00CF1903"/>
    <w:rsid w:val="00CF1AC2"/>
    <w:rsid w:val="00CF3A42"/>
    <w:rsid w:val="00CF4D9D"/>
    <w:rsid w:val="00CF5024"/>
    <w:rsid w:val="00CF6E2A"/>
    <w:rsid w:val="00D01549"/>
    <w:rsid w:val="00D01ECF"/>
    <w:rsid w:val="00D0249E"/>
    <w:rsid w:val="00D13BAB"/>
    <w:rsid w:val="00D205D0"/>
    <w:rsid w:val="00D20FFF"/>
    <w:rsid w:val="00D22346"/>
    <w:rsid w:val="00D24D9B"/>
    <w:rsid w:val="00D3263C"/>
    <w:rsid w:val="00D36594"/>
    <w:rsid w:val="00D414D5"/>
    <w:rsid w:val="00D41A4B"/>
    <w:rsid w:val="00D420D3"/>
    <w:rsid w:val="00D426BF"/>
    <w:rsid w:val="00D443DB"/>
    <w:rsid w:val="00D446F2"/>
    <w:rsid w:val="00D44AF8"/>
    <w:rsid w:val="00D47D4A"/>
    <w:rsid w:val="00D5280A"/>
    <w:rsid w:val="00D5413C"/>
    <w:rsid w:val="00D54EB2"/>
    <w:rsid w:val="00D57E29"/>
    <w:rsid w:val="00D615D4"/>
    <w:rsid w:val="00D65740"/>
    <w:rsid w:val="00D65ECC"/>
    <w:rsid w:val="00D70023"/>
    <w:rsid w:val="00D743F8"/>
    <w:rsid w:val="00D754C0"/>
    <w:rsid w:val="00D75F97"/>
    <w:rsid w:val="00D76507"/>
    <w:rsid w:val="00D82A2A"/>
    <w:rsid w:val="00D82D93"/>
    <w:rsid w:val="00D918BB"/>
    <w:rsid w:val="00D92268"/>
    <w:rsid w:val="00D92DB2"/>
    <w:rsid w:val="00D934B2"/>
    <w:rsid w:val="00D93F8A"/>
    <w:rsid w:val="00D944FD"/>
    <w:rsid w:val="00D953AB"/>
    <w:rsid w:val="00DA105F"/>
    <w:rsid w:val="00DA33C7"/>
    <w:rsid w:val="00DA3448"/>
    <w:rsid w:val="00DA7A18"/>
    <w:rsid w:val="00DB3474"/>
    <w:rsid w:val="00DB4B1D"/>
    <w:rsid w:val="00DB4E90"/>
    <w:rsid w:val="00DB6265"/>
    <w:rsid w:val="00DB68B8"/>
    <w:rsid w:val="00DB7DC7"/>
    <w:rsid w:val="00DC07A3"/>
    <w:rsid w:val="00DC2561"/>
    <w:rsid w:val="00DC3970"/>
    <w:rsid w:val="00DC415A"/>
    <w:rsid w:val="00DC44C6"/>
    <w:rsid w:val="00DC6859"/>
    <w:rsid w:val="00DD10BD"/>
    <w:rsid w:val="00DD7B50"/>
    <w:rsid w:val="00DE0314"/>
    <w:rsid w:val="00DE1C3D"/>
    <w:rsid w:val="00DE2381"/>
    <w:rsid w:val="00DE2A68"/>
    <w:rsid w:val="00DE2D19"/>
    <w:rsid w:val="00DE380D"/>
    <w:rsid w:val="00DE58D7"/>
    <w:rsid w:val="00DE5AE1"/>
    <w:rsid w:val="00DE5B15"/>
    <w:rsid w:val="00DE7670"/>
    <w:rsid w:val="00DE7E0B"/>
    <w:rsid w:val="00DF3C21"/>
    <w:rsid w:val="00DF41EF"/>
    <w:rsid w:val="00E11B8A"/>
    <w:rsid w:val="00E13460"/>
    <w:rsid w:val="00E14696"/>
    <w:rsid w:val="00E14D7C"/>
    <w:rsid w:val="00E17AC1"/>
    <w:rsid w:val="00E23FFE"/>
    <w:rsid w:val="00E2454D"/>
    <w:rsid w:val="00E25228"/>
    <w:rsid w:val="00E253C8"/>
    <w:rsid w:val="00E30127"/>
    <w:rsid w:val="00E33301"/>
    <w:rsid w:val="00E352CA"/>
    <w:rsid w:val="00E40299"/>
    <w:rsid w:val="00E426D0"/>
    <w:rsid w:val="00E457AE"/>
    <w:rsid w:val="00E50242"/>
    <w:rsid w:val="00E51F7B"/>
    <w:rsid w:val="00E54465"/>
    <w:rsid w:val="00E55BF9"/>
    <w:rsid w:val="00E56578"/>
    <w:rsid w:val="00E57365"/>
    <w:rsid w:val="00E5777E"/>
    <w:rsid w:val="00E61917"/>
    <w:rsid w:val="00E63967"/>
    <w:rsid w:val="00E71C7E"/>
    <w:rsid w:val="00E72031"/>
    <w:rsid w:val="00E7293D"/>
    <w:rsid w:val="00E81D92"/>
    <w:rsid w:val="00E81F33"/>
    <w:rsid w:val="00E84358"/>
    <w:rsid w:val="00E844A3"/>
    <w:rsid w:val="00E87D0D"/>
    <w:rsid w:val="00E90C0E"/>
    <w:rsid w:val="00E921DC"/>
    <w:rsid w:val="00E9312D"/>
    <w:rsid w:val="00E96B1A"/>
    <w:rsid w:val="00E97EA2"/>
    <w:rsid w:val="00EA6A59"/>
    <w:rsid w:val="00EB069C"/>
    <w:rsid w:val="00EB458B"/>
    <w:rsid w:val="00EB4FA1"/>
    <w:rsid w:val="00EB5CB2"/>
    <w:rsid w:val="00EC36A2"/>
    <w:rsid w:val="00EC3BFD"/>
    <w:rsid w:val="00EC40E8"/>
    <w:rsid w:val="00EC42FB"/>
    <w:rsid w:val="00EC5D3B"/>
    <w:rsid w:val="00EC65BE"/>
    <w:rsid w:val="00ED0C58"/>
    <w:rsid w:val="00ED2877"/>
    <w:rsid w:val="00ED37B6"/>
    <w:rsid w:val="00ED4751"/>
    <w:rsid w:val="00EE1FF3"/>
    <w:rsid w:val="00EE4590"/>
    <w:rsid w:val="00EE4DB3"/>
    <w:rsid w:val="00EE70B0"/>
    <w:rsid w:val="00EE71C8"/>
    <w:rsid w:val="00EE7CD0"/>
    <w:rsid w:val="00EF0183"/>
    <w:rsid w:val="00EF174E"/>
    <w:rsid w:val="00EF1CCB"/>
    <w:rsid w:val="00EF214F"/>
    <w:rsid w:val="00EF5600"/>
    <w:rsid w:val="00EF6A69"/>
    <w:rsid w:val="00EF7AD5"/>
    <w:rsid w:val="00F011C2"/>
    <w:rsid w:val="00F02439"/>
    <w:rsid w:val="00F0299D"/>
    <w:rsid w:val="00F02AE0"/>
    <w:rsid w:val="00F074FB"/>
    <w:rsid w:val="00F114DF"/>
    <w:rsid w:val="00F1264C"/>
    <w:rsid w:val="00F134E3"/>
    <w:rsid w:val="00F140F0"/>
    <w:rsid w:val="00F15EE0"/>
    <w:rsid w:val="00F16A74"/>
    <w:rsid w:val="00F20D5E"/>
    <w:rsid w:val="00F22E4F"/>
    <w:rsid w:val="00F230F4"/>
    <w:rsid w:val="00F25162"/>
    <w:rsid w:val="00F2616D"/>
    <w:rsid w:val="00F332E1"/>
    <w:rsid w:val="00F35E36"/>
    <w:rsid w:val="00F37F33"/>
    <w:rsid w:val="00F41003"/>
    <w:rsid w:val="00F45920"/>
    <w:rsid w:val="00F473E5"/>
    <w:rsid w:val="00F47875"/>
    <w:rsid w:val="00F50BAF"/>
    <w:rsid w:val="00F516F0"/>
    <w:rsid w:val="00F54278"/>
    <w:rsid w:val="00F554C3"/>
    <w:rsid w:val="00F55F0D"/>
    <w:rsid w:val="00F57E55"/>
    <w:rsid w:val="00F60EF5"/>
    <w:rsid w:val="00F62D97"/>
    <w:rsid w:val="00F64327"/>
    <w:rsid w:val="00F645A4"/>
    <w:rsid w:val="00F64850"/>
    <w:rsid w:val="00F64B41"/>
    <w:rsid w:val="00F65830"/>
    <w:rsid w:val="00F677F9"/>
    <w:rsid w:val="00F72CC8"/>
    <w:rsid w:val="00F740A7"/>
    <w:rsid w:val="00F77023"/>
    <w:rsid w:val="00F77521"/>
    <w:rsid w:val="00F775A4"/>
    <w:rsid w:val="00F77EB5"/>
    <w:rsid w:val="00F80C82"/>
    <w:rsid w:val="00F83524"/>
    <w:rsid w:val="00F86475"/>
    <w:rsid w:val="00F86F2B"/>
    <w:rsid w:val="00F91B99"/>
    <w:rsid w:val="00F92C76"/>
    <w:rsid w:val="00F958AD"/>
    <w:rsid w:val="00FA1BFE"/>
    <w:rsid w:val="00FA2C53"/>
    <w:rsid w:val="00FA4867"/>
    <w:rsid w:val="00FA4F5F"/>
    <w:rsid w:val="00FA7BDB"/>
    <w:rsid w:val="00FA7EA4"/>
    <w:rsid w:val="00FB4F9E"/>
    <w:rsid w:val="00FB66E1"/>
    <w:rsid w:val="00FC19EE"/>
    <w:rsid w:val="00FC2A46"/>
    <w:rsid w:val="00FC6B8C"/>
    <w:rsid w:val="00FC6E3D"/>
    <w:rsid w:val="00FD1504"/>
    <w:rsid w:val="00FD77E9"/>
    <w:rsid w:val="00FD798F"/>
    <w:rsid w:val="00FE0C95"/>
    <w:rsid w:val="00FE2162"/>
    <w:rsid w:val="00FF048E"/>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9BB467"/>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 w:unhideWhenUsed="1" w:qFormat="1"/>
    <w:lsdException w:name="List Bullet" w:semiHidden="1" w:uiPriority="7"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2"/>
    <w:unhideWhenUsed/>
    <w:qFormat/>
    <w:pPr>
      <w:numPr>
        <w:numId w:val="6"/>
      </w:numPr>
      <w:contextualSpacing/>
    </w:pPr>
  </w:style>
  <w:style w:type="paragraph" w:styleId="Title">
    <w:name w:val="Title"/>
    <w:basedOn w:val="Normal"/>
    <w:link w:val="TitleChar"/>
    <w:uiPriority w:val="1"/>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1"/>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 w:type="paragraph" w:customStyle="1" w:styleId="Multiplechoice3">
    <w:name w:val="Multiple choice | 3"/>
    <w:basedOn w:val="Normal"/>
    <w:qFormat/>
    <w:rsid w:val="00491CF7"/>
    <w:pPr>
      <w:tabs>
        <w:tab w:val="left" w:pos="3600"/>
        <w:tab w:val="left" w:pos="7200"/>
      </w:tabs>
      <w:spacing w:line="276" w:lineRule="auto"/>
      <w:contextualSpacing/>
    </w:pPr>
    <w:rPr>
      <w:color w:val="auto"/>
      <w:lang w:val="en-US"/>
    </w:rPr>
  </w:style>
  <w:style w:type="paragraph" w:customStyle="1" w:styleId="Multiplechoice4">
    <w:name w:val="Multiple choice | 4"/>
    <w:basedOn w:val="Normal"/>
    <w:qFormat/>
    <w:rsid w:val="00491CF7"/>
    <w:pPr>
      <w:tabs>
        <w:tab w:val="left" w:pos="2700"/>
        <w:tab w:val="left" w:pos="5391"/>
        <w:tab w:val="left" w:pos="8091"/>
      </w:tabs>
      <w:spacing w:line="276" w:lineRule="auto"/>
      <w:contextualSpacing/>
    </w:pPr>
    <w:rPr>
      <w:color w:val="auto"/>
      <w:lang w:val="en-US"/>
    </w:rPr>
  </w:style>
  <w:style w:type="character" w:customStyle="1" w:styleId="apple-converted-space">
    <w:name w:val="apple-converted-space"/>
    <w:basedOn w:val="DefaultParagraphFont"/>
    <w:rsid w:val="006A2A5C"/>
  </w:style>
  <w:style w:type="character" w:styleId="FollowedHyperlink">
    <w:name w:val="FollowedHyperlink"/>
    <w:basedOn w:val="DefaultParagraphFont"/>
    <w:uiPriority w:val="99"/>
    <w:semiHidden/>
    <w:unhideWhenUsed/>
    <w:rsid w:val="008E1D4A"/>
    <w:rPr>
      <w:color w:val="977B2D" w:themeColor="followedHyperlink"/>
      <w:u w:val="single"/>
    </w:rPr>
  </w:style>
  <w:style w:type="paragraph" w:styleId="List">
    <w:name w:val="List"/>
    <w:basedOn w:val="Normal"/>
    <w:uiPriority w:val="3"/>
    <w:qFormat/>
    <w:rsid w:val="00457D55"/>
    <w:pPr>
      <w:numPr>
        <w:numId w:val="32"/>
      </w:numPr>
      <w:spacing w:before="0" w:after="320" w:line="360" w:lineRule="auto"/>
      <w:contextualSpacing/>
    </w:pPr>
    <w:rPr>
      <w:color w:val="000000" w:themeColor="text1"/>
      <w:szCs w:val="24"/>
      <w:lang w:val="en-US"/>
    </w:rPr>
  </w:style>
  <w:style w:type="character" w:styleId="Mention">
    <w:name w:val="Mention"/>
    <w:basedOn w:val="DefaultParagraphFont"/>
    <w:uiPriority w:val="99"/>
    <w:semiHidden/>
    <w:unhideWhenUsed/>
    <w:rsid w:val="00DE5B1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226284">
      <w:bodyDiv w:val="1"/>
      <w:marLeft w:val="0"/>
      <w:marRight w:val="0"/>
      <w:marTop w:val="0"/>
      <w:marBottom w:val="0"/>
      <w:divBdr>
        <w:top w:val="none" w:sz="0" w:space="0" w:color="auto"/>
        <w:left w:val="none" w:sz="0" w:space="0" w:color="auto"/>
        <w:bottom w:val="none" w:sz="0" w:space="0" w:color="auto"/>
        <w:right w:val="none" w:sz="0" w:space="0" w:color="auto"/>
      </w:divBdr>
    </w:div>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niCrJRfi4vI"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t-student-projects/3D-level-design"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wt-student-projects/3D-level-design" TargetMode="External"/><Relationship Id="rId4" Type="http://schemas.openxmlformats.org/officeDocument/2006/relationships/settings" Target="settings.xml"/><Relationship Id="rId9" Type="http://schemas.openxmlformats.org/officeDocument/2006/relationships/hyperlink" Target="https://github.com/wt-student-projects/level-design"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07CEC-EA69-4A46-9213-51CDE94C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2111</TotalTime>
  <Pages>34</Pages>
  <Words>3446</Words>
  <Characters>19647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956</cp:revision>
  <cp:lastPrinted>2017-02-12T17:58:00Z</cp:lastPrinted>
  <dcterms:created xsi:type="dcterms:W3CDTF">2017-01-10T16:17:00Z</dcterms:created>
  <dcterms:modified xsi:type="dcterms:W3CDTF">2017-04-05T18:36:00Z</dcterms:modified>
  <cp:version/>
</cp:coreProperties>
</file>