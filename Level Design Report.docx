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13C" w:rsidRDefault="00BD1543">
      <w:pPr>
        <w:pStyle w:val="Photo"/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  <w:r>
        <w:rPr>
          <w:noProof/>
          <w:lang w:eastAsia="en-GB"/>
        </w:rPr>
        <w:drawing>
          <wp:inline distT="0" distB="0" distL="0" distR="0" wp14:anchorId="6FC6406E" wp14:editId="23A2AAC8">
            <wp:extent cx="5486400" cy="3086100"/>
            <wp:effectExtent l="152400" t="152400" r="361950" b="3619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38F6" w:rsidRDefault="00EC42FB" w:rsidP="00D5413C">
      <w:pPr>
        <w:pStyle w:val="Title"/>
      </w:pPr>
      <w:r>
        <w:t>Level Design Report</w:t>
      </w:r>
    </w:p>
    <w:p w:rsidR="001638F6" w:rsidRPr="00EC42FB" w:rsidRDefault="00EC42FB" w:rsidP="00EC42FB">
      <w:pPr>
        <w:pStyle w:val="Subtitle"/>
      </w:pPr>
      <w:r>
        <w:t>B00235610</w:t>
      </w:r>
    </w:p>
    <w:p w:rsidR="00CC4B7C" w:rsidRDefault="00EC42FB" w:rsidP="003422FF">
      <w:pPr>
        <w:pStyle w:val="ContactInfo"/>
      </w:pPr>
      <w:r>
        <w:t>William Taylor</w:t>
      </w:r>
      <w:r w:rsidR="00D5413C">
        <w:t xml:space="preserve"> | </w:t>
      </w:r>
      <w:r>
        <w:t>3D Level Design</w:t>
      </w:r>
      <w:r w:rsidR="00D5413C">
        <w:t xml:space="preserve"> |</w:t>
      </w:r>
      <w:r w:rsidR="00D5413C" w:rsidRPr="00D5413C">
        <w:t xml:space="preserve"> </w:t>
      </w:r>
      <w:r>
        <w:t>10/01/2017</w:t>
      </w: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  <w:bookmarkStart w:id="5" w:name="_GoBack"/>
      <w:bookmarkEnd w:id="5"/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sdt>
      <w:sdtPr>
        <w:rPr>
          <w:rFonts w:asciiTheme="minorHAnsi" w:eastAsiaTheme="minorEastAsia" w:hAnsiTheme="minorHAnsi" w:cstheme="minorBidi"/>
          <w:color w:val="455F51" w:themeColor="text2"/>
          <w:sz w:val="22"/>
          <w:szCs w:val="22"/>
        </w:rPr>
        <w:id w:val="-18241881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C4B7C" w:rsidRDefault="00CC4B7C">
          <w:pPr>
            <w:pStyle w:val="TOCHeading"/>
          </w:pPr>
          <w:r>
            <w:t>Table of Contents</w:t>
          </w:r>
        </w:p>
        <w:p w:rsidR="00FE0C95" w:rsidRDefault="00CC4B7C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930196" w:history="1">
            <w:r w:rsidR="00FE0C95" w:rsidRPr="004048F8">
              <w:rPr>
                <w:rStyle w:val="Hyperlink"/>
                <w:noProof/>
              </w:rPr>
              <w:t>Design</w:t>
            </w:r>
            <w:r w:rsidR="00FE0C95">
              <w:rPr>
                <w:noProof/>
                <w:webHidden/>
              </w:rPr>
              <w:tab/>
            </w:r>
            <w:r w:rsidR="00FE0C95">
              <w:rPr>
                <w:noProof/>
                <w:webHidden/>
              </w:rPr>
              <w:fldChar w:fldCharType="begin"/>
            </w:r>
            <w:r w:rsidR="00FE0C95">
              <w:rPr>
                <w:noProof/>
                <w:webHidden/>
              </w:rPr>
              <w:instrText xml:space="preserve"> PAGEREF _Toc471930196 \h </w:instrText>
            </w:r>
            <w:r w:rsidR="00FE0C95">
              <w:rPr>
                <w:noProof/>
                <w:webHidden/>
              </w:rPr>
            </w:r>
            <w:r w:rsidR="00FE0C95">
              <w:rPr>
                <w:noProof/>
                <w:webHidden/>
              </w:rPr>
              <w:fldChar w:fldCharType="separate"/>
            </w:r>
            <w:r w:rsidR="00FE0C95">
              <w:rPr>
                <w:noProof/>
                <w:webHidden/>
              </w:rPr>
              <w:t>3</w:t>
            </w:r>
            <w:r w:rsidR="00FE0C95"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197" w:history="1">
            <w:r w:rsidRPr="004048F8">
              <w:rPr>
                <w:rStyle w:val="Hyperlink"/>
                <w:noProof/>
              </w:rPr>
              <w:t>Narrative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198" w:history="1">
            <w:r w:rsidRPr="004048F8">
              <w:rPr>
                <w:rStyle w:val="Hyperlink"/>
                <w:noProof/>
              </w:rPr>
              <w:t>Settings, Theme,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199" w:history="1">
            <w:r w:rsidRPr="004048F8">
              <w:rPr>
                <w:rStyle w:val="Hyperlink"/>
                <w:noProof/>
              </w:rPr>
              <w:t>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200" w:history="1">
            <w:r w:rsidRPr="004048F8">
              <w:rPr>
                <w:rStyle w:val="Hyperlink"/>
                <w:noProof/>
              </w:rPr>
              <w:t>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201" w:history="1">
            <w:r w:rsidRPr="004048F8">
              <w:rPr>
                <w:rStyle w:val="Hyperlink"/>
                <w:noProof/>
              </w:rPr>
              <w:t>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02" w:history="1">
            <w:r w:rsidRPr="004048F8">
              <w:rPr>
                <w:rStyle w:val="Hyperlink"/>
                <w:noProof/>
              </w:rPr>
              <w:t>Player Experiencce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03" w:history="1">
            <w:r w:rsidRPr="004048F8">
              <w:rPr>
                <w:rStyle w:val="Hyperlink"/>
                <w:noProof/>
              </w:rPr>
              <w:t>Level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04" w:history="1">
            <w:r w:rsidRPr="004048F8">
              <w:rPr>
                <w:rStyle w:val="Hyperlink"/>
                <w:noProof/>
              </w:rPr>
              <w:t>Usability and Gameplay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05" w:history="1">
            <w:r w:rsidRPr="004048F8">
              <w:rPr>
                <w:rStyle w:val="Hyperlink"/>
                <w:noProof/>
              </w:rPr>
              <w:t>Photo/video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206" w:history="1">
            <w:r w:rsidRPr="004048F8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207" w:history="1">
            <w:r w:rsidRPr="004048F8">
              <w:rPr>
                <w:rStyle w:val="Hyperlink"/>
                <w:noProof/>
              </w:rPr>
              <w:t>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208" w:history="1">
            <w:r w:rsidRPr="004048F8">
              <w:rPr>
                <w:rStyle w:val="Hyperlink"/>
                <w:noProof/>
              </w:rPr>
              <w:t>Lighting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209" w:history="1">
            <w:r w:rsidRPr="004048F8">
              <w:rPr>
                <w:rStyle w:val="Hyperlink"/>
                <w:noProof/>
              </w:rPr>
              <w:t>Artefacts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210" w:history="1">
            <w:r w:rsidRPr="004048F8">
              <w:rPr>
                <w:rStyle w:val="Hyperlink"/>
                <w:noProof/>
              </w:rPr>
              <w:t>Inspiration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11" w:history="1">
            <w:r w:rsidRPr="004048F8">
              <w:rPr>
                <w:rStyle w:val="Hyperlink"/>
                <w:noProof/>
              </w:rPr>
              <w:t>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12" w:history="1">
            <w:r w:rsidRPr="004048F8">
              <w:rPr>
                <w:rStyle w:val="Hyperlink"/>
                <w:noProof/>
              </w:rPr>
              <w:t>Interactivity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213" w:history="1">
            <w:r w:rsidRPr="004048F8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214" w:history="1">
            <w:r w:rsidRPr="004048F8">
              <w:rPr>
                <w:rStyle w:val="Hyperlink"/>
                <w:noProof/>
              </w:rPr>
              <w:t>Obstacles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215" w:history="1">
            <w:r w:rsidRPr="004048F8">
              <w:rPr>
                <w:rStyle w:val="Hyperlink"/>
                <w:noProof/>
              </w:rPr>
              <w:t>Set Pieces/Scripted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16" w:history="1">
            <w:r w:rsidRPr="004048F8">
              <w:rPr>
                <w:rStyle w:val="Hyperlink"/>
                <w:noProof/>
              </w:rPr>
              <w:t>Visual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217" w:history="1">
            <w:r w:rsidRPr="004048F8">
              <w:rPr>
                <w:rStyle w:val="Hyperlink"/>
                <w:noProof/>
              </w:rPr>
              <w:t>Style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218" w:history="1">
            <w:r w:rsidRPr="004048F8">
              <w:rPr>
                <w:rStyle w:val="Hyperlink"/>
                <w:noProof/>
              </w:rPr>
              <w:t>Colour Palette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219" w:history="1">
            <w:r w:rsidRPr="004048F8">
              <w:rPr>
                <w:rStyle w:val="Hyperlink"/>
                <w:noProof/>
              </w:rPr>
              <w:t>Lighting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20" w:history="1">
            <w:r w:rsidRPr="004048F8">
              <w:rPr>
                <w:rStyle w:val="Hyperlink"/>
                <w:noProof/>
              </w:rPr>
              <w:t>Top-Down Layout and concept 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221" w:history="1">
            <w:r w:rsidRPr="004048F8">
              <w:rPr>
                <w:rStyle w:val="Hyperlink"/>
                <w:noProof/>
              </w:rPr>
              <w:t>Level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222" w:history="1">
            <w:r w:rsidRPr="004048F8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3"/>
            <w:tabs>
              <w:tab w:val="right" w:leader="dot" w:pos="8630"/>
            </w:tabs>
            <w:rPr>
              <w:i w:val="0"/>
              <w:iCs w:val="0"/>
              <w:noProof/>
              <w:color w:val="auto"/>
              <w:lang w:eastAsia="en-GB"/>
            </w:rPr>
          </w:pPr>
          <w:hyperlink w:anchor="_Toc471930223" w:history="1">
            <w:r w:rsidRPr="004048F8">
              <w:rPr>
                <w:rStyle w:val="Hyperlink"/>
                <w:noProof/>
              </w:rPr>
              <w:t>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24" w:history="1">
            <w:r w:rsidRPr="004048F8">
              <w:rPr>
                <w:rStyle w:val="Hyperlink"/>
                <w:noProof/>
              </w:rPr>
              <w:t>Originality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25" w:history="1">
            <w:r w:rsidRPr="004048F8">
              <w:rPr>
                <w:rStyle w:val="Hyperlink"/>
                <w:noProof/>
              </w:rPr>
              <w:t>Project Planning and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26" w:history="1">
            <w:r w:rsidRPr="004048F8">
              <w:rPr>
                <w:rStyle w:val="Hyperlink"/>
                <w:noProof/>
              </w:rPr>
              <w:t>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27" w:history="1">
            <w:r w:rsidRPr="004048F8">
              <w:rPr>
                <w:rStyle w:val="Hyperlink"/>
                <w:noProof/>
              </w:rPr>
              <w:t>Duration, Start and End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28" w:history="1">
            <w:r w:rsidRPr="004048F8">
              <w:rPr>
                <w:rStyle w:val="Hyperlink"/>
                <w:noProof/>
              </w:rPr>
              <w:t>Tasks and sub-tasks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29" w:history="1">
            <w:r w:rsidRPr="004048F8">
              <w:rPr>
                <w:rStyle w:val="Hyperlink"/>
                <w:noProof/>
              </w:rPr>
              <w:t>Allocation of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30" w:history="1">
            <w:r w:rsidRPr="004048F8">
              <w:rPr>
                <w:rStyle w:val="Hyperlink"/>
                <w:noProof/>
              </w:rPr>
              <w:t>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2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31" w:history="1">
            <w:r w:rsidRPr="004048F8">
              <w:rPr>
                <w:rStyle w:val="Hyperlink"/>
                <w:noProof/>
              </w:rPr>
              <w:t>Process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C95" w:rsidRDefault="00FE0C95">
          <w:pPr>
            <w:pStyle w:val="TOC1"/>
            <w:tabs>
              <w:tab w:val="right" w:leader="dot" w:pos="8630"/>
            </w:tabs>
            <w:rPr>
              <w:noProof/>
              <w:color w:val="auto"/>
              <w:lang w:eastAsia="en-GB"/>
            </w:rPr>
          </w:pPr>
          <w:hyperlink w:anchor="_Toc471930232" w:history="1">
            <w:r w:rsidRPr="004048F8">
              <w:rPr>
                <w:rStyle w:val="Hyperlink"/>
                <w:noProof/>
              </w:rPr>
              <w:t>Playtesting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B7C" w:rsidRDefault="00CC4B7C">
          <w:r>
            <w:rPr>
              <w:b/>
              <w:bCs/>
              <w:noProof/>
            </w:rPr>
            <w:fldChar w:fldCharType="end"/>
          </w:r>
        </w:p>
      </w:sdtContent>
    </w:sdt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617E5D" w:rsidRDefault="00617E5D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CC4B7C" w:rsidRDefault="00CC4B7C" w:rsidP="003422FF">
      <w:pPr>
        <w:pStyle w:val="ContactInfo"/>
      </w:pPr>
    </w:p>
    <w:p w:rsidR="00640C68" w:rsidRDefault="00640C68" w:rsidP="00640C68">
      <w:pPr>
        <w:pStyle w:val="Heading1"/>
      </w:pPr>
      <w:bookmarkStart w:id="6" w:name="_Toc471930196"/>
      <w:bookmarkEnd w:id="0"/>
      <w:bookmarkEnd w:id="1"/>
      <w:bookmarkEnd w:id="2"/>
      <w:bookmarkEnd w:id="3"/>
      <w:bookmarkEnd w:id="4"/>
      <w:r>
        <w:t>Design</w:t>
      </w:r>
      <w:bookmarkEnd w:id="6"/>
    </w:p>
    <w:p w:rsidR="00640C68" w:rsidRDefault="00BD1543" w:rsidP="00640C68">
      <w:r>
        <w:t xml:space="preserve">This section of the report will </w:t>
      </w:r>
      <w:r w:rsidR="007C49BE">
        <w:t>summarise the design of the 3D level and its ov</w:t>
      </w:r>
      <w:r w:rsidR="0064435A">
        <w:t xml:space="preserve">erall fitting in </w:t>
      </w:r>
      <w:r w:rsidR="00D24D9B">
        <w:t>the game Scholar</w:t>
      </w:r>
    </w:p>
    <w:p w:rsidR="00640C68" w:rsidRDefault="00640C68" w:rsidP="00640C68">
      <w:pPr>
        <w:pStyle w:val="Heading2"/>
      </w:pPr>
      <w:bookmarkStart w:id="7" w:name="_Toc471930197"/>
      <w:r>
        <w:t>Narrative description</w:t>
      </w:r>
      <w:bookmarkEnd w:id="7"/>
    </w:p>
    <w:p w:rsidR="00640C68" w:rsidRDefault="00B03912" w:rsidP="00640C68">
      <w:r>
        <w:t xml:space="preserve">You play as ‘’The Traveller” a nameless entity that is travelling across the Kingdom of Dalriada </w:t>
      </w:r>
      <w:r w:rsidR="00815830">
        <w:t>(Dal-</w:t>
      </w:r>
      <w:proofErr w:type="spellStart"/>
      <w:r w:rsidR="00815830">
        <w:t>ree</w:t>
      </w:r>
      <w:proofErr w:type="spellEnd"/>
      <w:r w:rsidR="00815830">
        <w:t>-</w:t>
      </w:r>
      <w:proofErr w:type="spellStart"/>
      <w:r w:rsidR="00815830">
        <w:t>ada</w:t>
      </w:r>
      <w:proofErr w:type="spellEnd"/>
      <w:r w:rsidR="00815830">
        <w:t xml:space="preserve">) </w:t>
      </w:r>
      <w:r w:rsidR="00B55212">
        <w:t>to its capital Kilcreggan. In your possession is the ‘Tome’ a scripture filled with cryptic symbols that effect the world once articulated. Your quest is to take the valuable scripture to a safe haven where it can be studied for the better of the wider kingdom.</w:t>
      </w:r>
      <w:r w:rsidR="00D24D9B">
        <w:t xml:space="preserve"> The question that must be answered though, can you master the Tome’s secrets in order to achieve your goals, can you effectively wield its power to protect you.</w:t>
      </w:r>
      <w:r w:rsidR="00B55212">
        <w:t xml:space="preserve"> </w:t>
      </w:r>
    </w:p>
    <w:p w:rsidR="00E61917" w:rsidRDefault="00E61917" w:rsidP="00E61917">
      <w:pPr>
        <w:pStyle w:val="Heading2"/>
      </w:pPr>
      <w:bookmarkStart w:id="8" w:name="_Toc471930198"/>
      <w:r>
        <w:t>Settings, Theme, Location</w:t>
      </w:r>
      <w:bookmarkEnd w:id="8"/>
    </w:p>
    <w:p w:rsidR="00E61917" w:rsidRDefault="00D24D9B" w:rsidP="00D24D9B">
      <w:pPr>
        <w:pStyle w:val="Heading3"/>
      </w:pPr>
      <w:bookmarkStart w:id="9" w:name="_Toc471930199"/>
      <w:r>
        <w:t>Setting</w:t>
      </w:r>
      <w:bookmarkEnd w:id="9"/>
    </w:p>
    <w:p w:rsidR="00D24D9B" w:rsidRDefault="00D24D9B" w:rsidP="00D24D9B">
      <w:r>
        <w:t>As alluded to in the narrative description the level is set in the world</w:t>
      </w:r>
    </w:p>
    <w:p w:rsidR="00D24D9B" w:rsidRDefault="00D24D9B" w:rsidP="00D24D9B">
      <w:pPr>
        <w:pStyle w:val="Heading3"/>
      </w:pPr>
      <w:bookmarkStart w:id="10" w:name="_Toc471930200"/>
      <w:r>
        <w:t>Theme</w:t>
      </w:r>
      <w:bookmarkEnd w:id="10"/>
    </w:p>
    <w:p w:rsidR="008E7AA1" w:rsidRDefault="008E7AA1" w:rsidP="008E7AA1">
      <w:r>
        <w:t>The theme of the game is medieval fantasy.</w:t>
      </w:r>
    </w:p>
    <w:p w:rsidR="008E7AA1" w:rsidRDefault="008E7AA1" w:rsidP="008E7AA1">
      <w:pPr>
        <w:pStyle w:val="Heading3"/>
      </w:pPr>
      <w:bookmarkStart w:id="11" w:name="_Toc471930201"/>
      <w:r>
        <w:t>Location</w:t>
      </w:r>
      <w:bookmarkEnd w:id="11"/>
    </w:p>
    <w:p w:rsidR="008E7AA1" w:rsidRPr="008E7AA1" w:rsidRDefault="008E7AA1" w:rsidP="008E7AA1">
      <w:r>
        <w:t xml:space="preserve">You start in an undisclosed location in the Kingdom of Dalriada </w:t>
      </w:r>
      <w:r w:rsidR="00815830">
        <w:t>(Dal-</w:t>
      </w:r>
      <w:proofErr w:type="spellStart"/>
      <w:r w:rsidR="00815830">
        <w:t>ree</w:t>
      </w:r>
      <w:proofErr w:type="spellEnd"/>
      <w:r w:rsidR="00815830">
        <w:t>-</w:t>
      </w:r>
      <w:proofErr w:type="spellStart"/>
      <w:r w:rsidR="00815830">
        <w:t>ada</w:t>
      </w:r>
      <w:proofErr w:type="spellEnd"/>
      <w:r w:rsidR="00815830">
        <w:t xml:space="preserve">) </w:t>
      </w:r>
      <w:r>
        <w:t>on the way to the nearest town.</w:t>
      </w:r>
    </w:p>
    <w:p w:rsidR="00F77EB5" w:rsidRDefault="00F77EB5" w:rsidP="00F77EB5">
      <w:pPr>
        <w:pStyle w:val="Heading2"/>
      </w:pPr>
      <w:bookmarkStart w:id="12" w:name="_Toc471930202"/>
      <w:r>
        <w:t>Player Experiencce</w:t>
      </w:r>
      <w:bookmarkEnd w:id="12"/>
    </w:p>
    <w:p w:rsidR="00F77EB5" w:rsidRDefault="00F77EB5" w:rsidP="00F77EB5">
      <w:r>
        <w:t>Here is the content</w:t>
      </w:r>
    </w:p>
    <w:p w:rsidR="00F77EB5" w:rsidRDefault="00F77EB5" w:rsidP="00F77EB5">
      <w:pPr>
        <w:pStyle w:val="Heading2"/>
      </w:pPr>
      <w:bookmarkStart w:id="13" w:name="_Toc471930203"/>
      <w:r>
        <w:t>Level Features</w:t>
      </w:r>
      <w:bookmarkEnd w:id="13"/>
    </w:p>
    <w:p w:rsidR="00F77EB5" w:rsidRDefault="00F77EB5" w:rsidP="00F77EB5">
      <w:r>
        <w:t>Here is the content</w:t>
      </w:r>
    </w:p>
    <w:p w:rsidR="0032596D" w:rsidRDefault="0032596D" w:rsidP="0032596D">
      <w:pPr>
        <w:pStyle w:val="Heading2"/>
      </w:pPr>
      <w:bookmarkStart w:id="14" w:name="_Toc471930204"/>
      <w:r>
        <w:t>Usability and Gameplay research</w:t>
      </w:r>
      <w:bookmarkEnd w:id="14"/>
    </w:p>
    <w:p w:rsidR="0032596D" w:rsidRDefault="0032596D" w:rsidP="0032596D">
      <w:r>
        <w:t>Here is the content</w:t>
      </w:r>
    </w:p>
    <w:p w:rsidR="00EF1CCB" w:rsidRDefault="00EF1CCB" w:rsidP="00EF1CCB">
      <w:pPr>
        <w:pStyle w:val="Heading2"/>
      </w:pPr>
      <w:bookmarkStart w:id="15" w:name="_Toc471930205"/>
      <w:r>
        <w:t>Photo/video research</w:t>
      </w:r>
      <w:bookmarkEnd w:id="15"/>
    </w:p>
    <w:p w:rsidR="00EF1CCB" w:rsidRDefault="00EF1CCB" w:rsidP="00EF1CCB">
      <w:r>
        <w:t>Here is the content</w:t>
      </w:r>
    </w:p>
    <w:p w:rsidR="00EF1CCB" w:rsidRDefault="006632AB" w:rsidP="006632AB">
      <w:pPr>
        <w:pStyle w:val="Heading3"/>
      </w:pPr>
      <w:bookmarkStart w:id="16" w:name="_Toc471930206"/>
      <w:r>
        <w:lastRenderedPageBreak/>
        <w:t>Architecture</w:t>
      </w:r>
      <w:bookmarkEnd w:id="16"/>
    </w:p>
    <w:p w:rsidR="006632AB" w:rsidRPr="006632AB" w:rsidRDefault="006632AB" w:rsidP="006632AB">
      <w:r>
        <w:t>Here is the content</w:t>
      </w:r>
    </w:p>
    <w:p w:rsidR="00D420D3" w:rsidRDefault="00D3263C" w:rsidP="00D420D3">
      <w:pPr>
        <w:pStyle w:val="Heading3"/>
      </w:pPr>
      <w:bookmarkStart w:id="17" w:name="_Toc471930207"/>
      <w:r>
        <w:t>Environment</w:t>
      </w:r>
      <w:bookmarkEnd w:id="17"/>
    </w:p>
    <w:p w:rsidR="00D420D3" w:rsidRPr="006632AB" w:rsidRDefault="00D420D3" w:rsidP="00D420D3">
      <w:r>
        <w:t>Here is the content</w:t>
      </w:r>
    </w:p>
    <w:p w:rsidR="00D420D3" w:rsidRDefault="0066036C" w:rsidP="00D420D3">
      <w:pPr>
        <w:pStyle w:val="Heading3"/>
      </w:pPr>
      <w:bookmarkStart w:id="18" w:name="_Toc471930208"/>
      <w:r>
        <w:t>Lighting</w:t>
      </w:r>
      <w:bookmarkEnd w:id="18"/>
    </w:p>
    <w:p w:rsidR="00D420D3" w:rsidRPr="006632AB" w:rsidRDefault="00D420D3" w:rsidP="00D420D3">
      <w:r>
        <w:t>Here is the content</w:t>
      </w:r>
    </w:p>
    <w:p w:rsidR="00D420D3" w:rsidRDefault="00F86475" w:rsidP="00D420D3">
      <w:pPr>
        <w:pStyle w:val="Heading3"/>
      </w:pPr>
      <w:bookmarkStart w:id="19" w:name="_Toc471930209"/>
      <w:r>
        <w:t>Artefacts</w:t>
      </w:r>
      <w:bookmarkEnd w:id="19"/>
    </w:p>
    <w:p w:rsidR="00D420D3" w:rsidRDefault="00D420D3" w:rsidP="00EF1CCB">
      <w:r>
        <w:t>Here is the content</w:t>
      </w:r>
    </w:p>
    <w:p w:rsidR="00D420D3" w:rsidRDefault="00AA1A36" w:rsidP="00D420D3">
      <w:pPr>
        <w:pStyle w:val="Heading3"/>
      </w:pPr>
      <w:bookmarkStart w:id="20" w:name="_Toc471930210"/>
      <w:r>
        <w:t>Inspiration</w:t>
      </w:r>
      <w:bookmarkEnd w:id="20"/>
    </w:p>
    <w:p w:rsidR="00D420D3" w:rsidRPr="006632AB" w:rsidRDefault="00D420D3" w:rsidP="00AA1A36">
      <w:r>
        <w:t>Here is the content</w:t>
      </w:r>
    </w:p>
    <w:p w:rsidR="00DB4E90" w:rsidRDefault="0078039F" w:rsidP="00DB4E90">
      <w:pPr>
        <w:pStyle w:val="Heading2"/>
      </w:pPr>
      <w:bookmarkStart w:id="21" w:name="_Toc471930211"/>
      <w:r>
        <w:t>Story</w:t>
      </w:r>
      <w:bookmarkEnd w:id="21"/>
    </w:p>
    <w:p w:rsidR="00DB4E90" w:rsidRDefault="00DB4E90" w:rsidP="00DB4E90">
      <w:r>
        <w:t>Here is the content</w:t>
      </w:r>
    </w:p>
    <w:p w:rsidR="00E63967" w:rsidRDefault="00E63967" w:rsidP="00E63967">
      <w:pPr>
        <w:pStyle w:val="Heading2"/>
      </w:pPr>
      <w:bookmarkStart w:id="22" w:name="_Toc471930212"/>
      <w:r>
        <w:t>Interactivity</w:t>
      </w:r>
      <w:bookmarkEnd w:id="22"/>
    </w:p>
    <w:p w:rsidR="00E63967" w:rsidRDefault="00E63967" w:rsidP="00E63967">
      <w:r>
        <w:t>Here is the content</w:t>
      </w:r>
    </w:p>
    <w:p w:rsidR="00F775A4" w:rsidRDefault="00F775A4" w:rsidP="00F775A4">
      <w:pPr>
        <w:pStyle w:val="Heading3"/>
      </w:pPr>
    </w:p>
    <w:p w:rsidR="002C1E03" w:rsidRDefault="00994AEE" w:rsidP="002C1E03">
      <w:pPr>
        <w:pStyle w:val="Heading3"/>
      </w:pPr>
      <w:bookmarkStart w:id="23" w:name="_Toc471930213"/>
      <w:r>
        <w:t>Objectives</w:t>
      </w:r>
      <w:bookmarkEnd w:id="23"/>
    </w:p>
    <w:p w:rsidR="002C1E03" w:rsidRDefault="002C1E03" w:rsidP="002C1E03">
      <w:r>
        <w:t>Here is the content</w:t>
      </w:r>
    </w:p>
    <w:p w:rsidR="00994AEE" w:rsidRDefault="00994AEE" w:rsidP="00994AEE">
      <w:pPr>
        <w:pStyle w:val="Heading3"/>
      </w:pPr>
      <w:bookmarkStart w:id="24" w:name="_Toc471930214"/>
      <w:r>
        <w:t>Obstacles</w:t>
      </w:r>
      <w:bookmarkEnd w:id="24"/>
    </w:p>
    <w:p w:rsidR="00994AEE" w:rsidRDefault="00994AEE" w:rsidP="00994AEE">
      <w:r>
        <w:t>Here is the content</w:t>
      </w:r>
    </w:p>
    <w:p w:rsidR="00F516F0" w:rsidRDefault="00F516F0" w:rsidP="00F516F0">
      <w:pPr>
        <w:pStyle w:val="Heading3"/>
      </w:pPr>
      <w:bookmarkStart w:id="25" w:name="_Toc471930215"/>
      <w:r>
        <w:t>Set Pieces/Scripted Events</w:t>
      </w:r>
      <w:bookmarkEnd w:id="25"/>
    </w:p>
    <w:p w:rsidR="00F516F0" w:rsidRDefault="00F516F0" w:rsidP="00F516F0">
      <w:r>
        <w:t>Here is the content</w:t>
      </w:r>
    </w:p>
    <w:p w:rsidR="008202C3" w:rsidRDefault="008202C3" w:rsidP="008202C3">
      <w:pPr>
        <w:pStyle w:val="Heading2"/>
      </w:pPr>
      <w:bookmarkStart w:id="26" w:name="_Toc471930216"/>
      <w:r>
        <w:t>Visual Development</w:t>
      </w:r>
      <w:bookmarkEnd w:id="26"/>
    </w:p>
    <w:p w:rsidR="009B71C3" w:rsidRDefault="009B71C3" w:rsidP="009B71C3">
      <w:r>
        <w:t>Here is the content</w:t>
      </w:r>
    </w:p>
    <w:p w:rsidR="00F516F0" w:rsidRDefault="00F775A4" w:rsidP="00F775A4">
      <w:pPr>
        <w:pStyle w:val="Heading3"/>
      </w:pPr>
      <w:bookmarkStart w:id="27" w:name="_Toc471930217"/>
      <w:r>
        <w:t>Style Reference</w:t>
      </w:r>
      <w:bookmarkEnd w:id="27"/>
    </w:p>
    <w:p w:rsidR="00F775A4" w:rsidRDefault="00F775A4" w:rsidP="00F775A4">
      <w:r>
        <w:t>Here is the content</w:t>
      </w:r>
    </w:p>
    <w:p w:rsidR="00F775A4" w:rsidRPr="00F775A4" w:rsidRDefault="00F775A4" w:rsidP="00F775A4">
      <w:pPr>
        <w:pStyle w:val="Heading3"/>
      </w:pPr>
      <w:bookmarkStart w:id="28" w:name="_Toc471930218"/>
      <w:r w:rsidRPr="00F775A4">
        <w:t>Colour Palette</w:t>
      </w:r>
      <w:bookmarkEnd w:id="28"/>
    </w:p>
    <w:p w:rsidR="00F775A4" w:rsidRDefault="00F775A4" w:rsidP="00F775A4">
      <w:r>
        <w:t>Here is the content</w:t>
      </w:r>
    </w:p>
    <w:p w:rsidR="00432373" w:rsidRPr="00F775A4" w:rsidRDefault="00432373" w:rsidP="00432373">
      <w:pPr>
        <w:pStyle w:val="Heading3"/>
      </w:pPr>
      <w:bookmarkStart w:id="29" w:name="_Toc471930219"/>
      <w:r>
        <w:lastRenderedPageBreak/>
        <w:t>Lighting</w:t>
      </w:r>
      <w:bookmarkEnd w:id="29"/>
    </w:p>
    <w:p w:rsidR="00432373" w:rsidRDefault="00432373" w:rsidP="00432373">
      <w:r>
        <w:t>Here is the content</w:t>
      </w:r>
    </w:p>
    <w:p w:rsidR="00BC14FA" w:rsidRDefault="00BC14FA" w:rsidP="00BC14FA">
      <w:pPr>
        <w:pStyle w:val="Heading2"/>
      </w:pPr>
      <w:bookmarkStart w:id="30" w:name="_Toc471930220"/>
      <w:r>
        <w:t>Top-Down Layout and concept art</w:t>
      </w:r>
      <w:bookmarkEnd w:id="30"/>
    </w:p>
    <w:p w:rsidR="00BC14FA" w:rsidRPr="00BC14FA" w:rsidRDefault="00BC14FA" w:rsidP="00BC14FA">
      <w:r>
        <w:t>Here is the content</w:t>
      </w:r>
    </w:p>
    <w:p w:rsidR="00BC14FA" w:rsidRDefault="00BC14FA" w:rsidP="00BC14FA">
      <w:pPr>
        <w:pStyle w:val="Heading3"/>
      </w:pPr>
      <w:bookmarkStart w:id="31" w:name="_Toc471930221"/>
      <w:r>
        <w:t>Level Layout</w:t>
      </w:r>
      <w:bookmarkEnd w:id="31"/>
    </w:p>
    <w:p w:rsidR="00BC14FA" w:rsidRPr="00BC14FA" w:rsidRDefault="00BC14FA" w:rsidP="00BC14FA">
      <w:r>
        <w:t>Here is the content</w:t>
      </w:r>
    </w:p>
    <w:p w:rsidR="00BC14FA" w:rsidRDefault="00BC14FA" w:rsidP="00BC14FA">
      <w:pPr>
        <w:pStyle w:val="Heading3"/>
      </w:pPr>
      <w:bookmarkStart w:id="32" w:name="_Toc471930222"/>
      <w:r>
        <w:t>Screenshots</w:t>
      </w:r>
      <w:bookmarkEnd w:id="32"/>
    </w:p>
    <w:p w:rsidR="00BC14FA" w:rsidRPr="00BC14FA" w:rsidRDefault="00BC14FA" w:rsidP="00BC14FA">
      <w:r>
        <w:t>Here is the content</w:t>
      </w:r>
    </w:p>
    <w:p w:rsidR="00BC14FA" w:rsidRDefault="00BC14FA" w:rsidP="00BC14FA">
      <w:pPr>
        <w:pStyle w:val="Heading3"/>
      </w:pPr>
      <w:bookmarkStart w:id="33" w:name="_Toc471930223"/>
      <w:r>
        <w:t>Engine</w:t>
      </w:r>
      <w:bookmarkEnd w:id="33"/>
    </w:p>
    <w:p w:rsidR="00BC14FA" w:rsidRPr="00BC14FA" w:rsidRDefault="00BC14FA" w:rsidP="00BC14FA">
      <w:r>
        <w:t>Here is the content</w:t>
      </w:r>
    </w:p>
    <w:p w:rsidR="00BC14FA" w:rsidRDefault="0086459A" w:rsidP="00BC14FA">
      <w:pPr>
        <w:pStyle w:val="Heading2"/>
      </w:pPr>
      <w:bookmarkStart w:id="34" w:name="_Toc471930224"/>
      <w:r>
        <w:t>Originality</w:t>
      </w:r>
      <w:bookmarkEnd w:id="34"/>
    </w:p>
    <w:p w:rsidR="00594171" w:rsidRPr="00BC14FA" w:rsidRDefault="00594171" w:rsidP="00594171">
      <w:r>
        <w:t>Here is the content</w:t>
      </w:r>
    </w:p>
    <w:p w:rsidR="00432373" w:rsidRDefault="00432373" w:rsidP="00F775A4"/>
    <w:p w:rsidR="00F775A4" w:rsidRPr="00F775A4" w:rsidRDefault="00F775A4" w:rsidP="00F775A4"/>
    <w:p w:rsidR="009B71C3" w:rsidRDefault="009B71C3" w:rsidP="009B71C3">
      <w:pPr>
        <w:pStyle w:val="Heading1"/>
      </w:pPr>
      <w:bookmarkStart w:id="35" w:name="_Toc471930225"/>
      <w:r>
        <w:t>Project Planning and Control</w:t>
      </w:r>
      <w:bookmarkEnd w:id="35"/>
    </w:p>
    <w:p w:rsidR="00994AEE" w:rsidRDefault="00EB4FA1" w:rsidP="002C1E03">
      <w:r>
        <w:t>Here is the content</w:t>
      </w:r>
    </w:p>
    <w:p w:rsidR="00C437B7" w:rsidRDefault="00C437B7" w:rsidP="00C437B7">
      <w:pPr>
        <w:pStyle w:val="Heading2"/>
      </w:pPr>
      <w:bookmarkStart w:id="36" w:name="_Toc471930226"/>
      <w:r>
        <w:t>Project plan</w:t>
      </w:r>
      <w:bookmarkEnd w:id="36"/>
    </w:p>
    <w:p w:rsidR="00C437B7" w:rsidRPr="00BC14FA" w:rsidRDefault="00C437B7" w:rsidP="00C437B7">
      <w:r>
        <w:t>Here is the content</w:t>
      </w:r>
    </w:p>
    <w:p w:rsidR="00C437B7" w:rsidRDefault="00531969" w:rsidP="00C437B7">
      <w:pPr>
        <w:pStyle w:val="Heading2"/>
      </w:pPr>
      <w:bookmarkStart w:id="37" w:name="_Toc471930227"/>
      <w:r>
        <w:t>Duration, Start and E</w:t>
      </w:r>
      <w:r w:rsidR="00C437B7">
        <w:t>nd dates</w:t>
      </w:r>
      <w:bookmarkEnd w:id="37"/>
    </w:p>
    <w:p w:rsidR="00C437B7" w:rsidRPr="00BC14FA" w:rsidRDefault="00C437B7" w:rsidP="00C437B7">
      <w:r>
        <w:t>Here is the content</w:t>
      </w:r>
    </w:p>
    <w:p w:rsidR="00C437B7" w:rsidRDefault="00F86475" w:rsidP="00C437B7">
      <w:pPr>
        <w:pStyle w:val="Heading2"/>
      </w:pPr>
      <w:bookmarkStart w:id="38" w:name="_Toc471930228"/>
      <w:r>
        <w:t>T</w:t>
      </w:r>
      <w:r w:rsidR="00C437B7">
        <w:t>asks and sub-tasks</w:t>
      </w:r>
      <w:bookmarkEnd w:id="38"/>
    </w:p>
    <w:p w:rsidR="00C437B7" w:rsidRPr="00BC14FA" w:rsidRDefault="00C437B7" w:rsidP="00C437B7">
      <w:r>
        <w:t>Here is the content</w:t>
      </w:r>
    </w:p>
    <w:p w:rsidR="00C437B7" w:rsidRDefault="00F86475" w:rsidP="00C437B7">
      <w:pPr>
        <w:pStyle w:val="Heading2"/>
      </w:pPr>
      <w:bookmarkStart w:id="39" w:name="_Toc471930229"/>
      <w:r>
        <w:t>A</w:t>
      </w:r>
      <w:r w:rsidR="00C437B7">
        <w:t>llocation of tasks</w:t>
      </w:r>
      <w:bookmarkEnd w:id="39"/>
    </w:p>
    <w:p w:rsidR="00C437B7" w:rsidRPr="00BC14FA" w:rsidRDefault="00C437B7" w:rsidP="00C437B7">
      <w:r>
        <w:t>Here is the content</w:t>
      </w:r>
    </w:p>
    <w:p w:rsidR="00C437B7" w:rsidRDefault="00F86475" w:rsidP="00C437B7">
      <w:pPr>
        <w:pStyle w:val="Heading2"/>
      </w:pPr>
      <w:bookmarkStart w:id="40" w:name="_Toc471930230"/>
      <w:r>
        <w:t>G</w:t>
      </w:r>
      <w:r w:rsidR="00C437B7">
        <w:t>antt chart</w:t>
      </w:r>
      <w:bookmarkEnd w:id="40"/>
    </w:p>
    <w:p w:rsidR="00C437B7" w:rsidRPr="00BC14FA" w:rsidRDefault="00C437B7" w:rsidP="00C437B7">
      <w:r>
        <w:t>Here is the content</w:t>
      </w:r>
    </w:p>
    <w:p w:rsidR="00C437B7" w:rsidRDefault="00F86475" w:rsidP="00C437B7">
      <w:pPr>
        <w:pStyle w:val="Heading2"/>
      </w:pPr>
      <w:bookmarkStart w:id="41" w:name="_Toc471930231"/>
      <w:r>
        <w:lastRenderedPageBreak/>
        <w:t>P</w:t>
      </w:r>
      <w:r w:rsidR="005C78A6">
        <w:t>rocess description</w:t>
      </w:r>
      <w:bookmarkEnd w:id="41"/>
    </w:p>
    <w:p w:rsidR="00C437B7" w:rsidRDefault="00C437B7" w:rsidP="002C1E03">
      <w:r>
        <w:t>Here is the content</w:t>
      </w:r>
    </w:p>
    <w:p w:rsidR="00F230F4" w:rsidRDefault="00F230F4" w:rsidP="00F230F4">
      <w:pPr>
        <w:pStyle w:val="Heading1"/>
      </w:pPr>
      <w:bookmarkStart w:id="42" w:name="_Toc471930232"/>
      <w:r>
        <w:t>Playtesting</w:t>
      </w:r>
      <w:bookmarkEnd w:id="42"/>
    </w:p>
    <w:p w:rsidR="00EB4FA1" w:rsidRDefault="00EB4FA1" w:rsidP="00EB4FA1">
      <w:r>
        <w:t>Here is the content</w:t>
      </w:r>
    </w:p>
    <w:p w:rsidR="00F230F4" w:rsidRPr="006632AB" w:rsidRDefault="00F230F4" w:rsidP="002C1E03"/>
    <w:p w:rsidR="00E63967" w:rsidRDefault="00E63967" w:rsidP="00DB4E90"/>
    <w:p w:rsidR="00D420D3" w:rsidRPr="006632AB" w:rsidRDefault="00D420D3" w:rsidP="00D420D3"/>
    <w:p w:rsidR="00D420D3" w:rsidRPr="00EF1CCB" w:rsidRDefault="00D420D3" w:rsidP="00EF1CCB"/>
    <w:p w:rsidR="00640C68" w:rsidRPr="00640C68" w:rsidRDefault="00640C68" w:rsidP="00640C68"/>
    <w:sectPr w:rsidR="00640C68" w:rsidRPr="00640C68">
      <w:footerReference w:type="default" r:id="rId9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7721" w:rsidRDefault="00657721">
      <w:pPr>
        <w:spacing w:before="0" w:after="0" w:line="240" w:lineRule="auto"/>
      </w:pPr>
      <w:r>
        <w:separator/>
      </w:r>
    </w:p>
  </w:endnote>
  <w:endnote w:type="continuationSeparator" w:id="0">
    <w:p w:rsidR="00657721" w:rsidRDefault="0065772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8F6" w:rsidRDefault="0084448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8F6EBB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7721" w:rsidRDefault="00657721">
      <w:pPr>
        <w:spacing w:before="0" w:after="0" w:line="240" w:lineRule="auto"/>
      </w:pPr>
      <w:r>
        <w:separator/>
      </w:r>
    </w:p>
  </w:footnote>
  <w:footnote w:type="continuationSeparator" w:id="0">
    <w:p w:rsidR="00657721" w:rsidRDefault="0065772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5"/>
  </w:num>
  <w:num w:numId="12">
    <w:abstractNumId w:val="14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2FB"/>
    <w:rsid w:val="000748AA"/>
    <w:rsid w:val="001638F6"/>
    <w:rsid w:val="00167C14"/>
    <w:rsid w:val="001A2000"/>
    <w:rsid w:val="002C1E03"/>
    <w:rsid w:val="003209D6"/>
    <w:rsid w:val="0032596D"/>
    <w:rsid w:val="00334A73"/>
    <w:rsid w:val="003422FF"/>
    <w:rsid w:val="00432373"/>
    <w:rsid w:val="004952C4"/>
    <w:rsid w:val="00531969"/>
    <w:rsid w:val="00594171"/>
    <w:rsid w:val="005A1C5A"/>
    <w:rsid w:val="005C78A6"/>
    <w:rsid w:val="00617E5D"/>
    <w:rsid w:val="00640C68"/>
    <w:rsid w:val="0064435A"/>
    <w:rsid w:val="00657721"/>
    <w:rsid w:val="0066036C"/>
    <w:rsid w:val="006632AB"/>
    <w:rsid w:val="00690EFD"/>
    <w:rsid w:val="006F50FC"/>
    <w:rsid w:val="007021DE"/>
    <w:rsid w:val="00732607"/>
    <w:rsid w:val="0078039F"/>
    <w:rsid w:val="007C49BE"/>
    <w:rsid w:val="00815830"/>
    <w:rsid w:val="008202C3"/>
    <w:rsid w:val="00844483"/>
    <w:rsid w:val="0086459A"/>
    <w:rsid w:val="008E7AA1"/>
    <w:rsid w:val="008F6EBB"/>
    <w:rsid w:val="00934F1C"/>
    <w:rsid w:val="00994AEE"/>
    <w:rsid w:val="009A223D"/>
    <w:rsid w:val="009B71C3"/>
    <w:rsid w:val="009D2231"/>
    <w:rsid w:val="00A122DB"/>
    <w:rsid w:val="00AA1A36"/>
    <w:rsid w:val="00AD165F"/>
    <w:rsid w:val="00AF0A85"/>
    <w:rsid w:val="00B03912"/>
    <w:rsid w:val="00B47B7A"/>
    <w:rsid w:val="00B55212"/>
    <w:rsid w:val="00B646B8"/>
    <w:rsid w:val="00BC14FA"/>
    <w:rsid w:val="00BD1543"/>
    <w:rsid w:val="00C437B7"/>
    <w:rsid w:val="00C80BD4"/>
    <w:rsid w:val="00CC4B7C"/>
    <w:rsid w:val="00CC5A76"/>
    <w:rsid w:val="00CF3A42"/>
    <w:rsid w:val="00D24D9B"/>
    <w:rsid w:val="00D3263C"/>
    <w:rsid w:val="00D420D3"/>
    <w:rsid w:val="00D44AF8"/>
    <w:rsid w:val="00D5413C"/>
    <w:rsid w:val="00DB4E90"/>
    <w:rsid w:val="00DC07A3"/>
    <w:rsid w:val="00E11B8A"/>
    <w:rsid w:val="00E61917"/>
    <w:rsid w:val="00E63967"/>
    <w:rsid w:val="00EB4FA1"/>
    <w:rsid w:val="00EC42FB"/>
    <w:rsid w:val="00EF1CCB"/>
    <w:rsid w:val="00F230F4"/>
    <w:rsid w:val="00F516F0"/>
    <w:rsid w:val="00F677F9"/>
    <w:rsid w:val="00F775A4"/>
    <w:rsid w:val="00F77EB5"/>
    <w:rsid w:val="00F86475"/>
    <w:rsid w:val="00FD1504"/>
    <w:rsid w:val="00FE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7039B13"/>
  <w15:chartTrackingRefBased/>
  <w15:docId w15:val="{01E29F9A-81C9-4A86-9706-01AC076DD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55F51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D1504"/>
    <w:rPr>
      <w:lang w:val="en-GB"/>
    </w:rPr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99CB38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99CB38" w:themeColor="accent1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99CB38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D671B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C661A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99CB38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99CB38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rsid w:val="00690EFD"/>
    <w:rPr>
      <w:rFonts w:asciiTheme="majorHAnsi" w:eastAsiaTheme="majorEastAsia" w:hAnsiTheme="majorHAnsi" w:cstheme="majorBidi"/>
      <w:color w:val="99CB38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4D671B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4C661A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99CB38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99CB38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99CB38" w:themeColor="accent1"/>
        <w:left w:val="single" w:sz="4" w:space="0" w:color="99CB38" w:themeColor="accent1"/>
        <w:bottom w:val="single" w:sz="4" w:space="0" w:color="99CB38" w:themeColor="accent1"/>
        <w:right w:val="single" w:sz="4" w:space="0" w:color="99CB38" w:themeColor="accent1"/>
        <w:insideH w:val="single" w:sz="4" w:space="0" w:color="99CB38" w:themeColor="accent1"/>
        <w:insideV w:val="single" w:sz="4" w:space="0" w:color="99CB3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character" w:styleId="Hyperlink">
    <w:name w:val="Hyperlink"/>
    <w:basedOn w:val="DefaultParagraphFont"/>
    <w:uiPriority w:val="99"/>
    <w:unhideWhenUsed/>
    <w:rsid w:val="00CC4B7C"/>
    <w:rPr>
      <w:color w:val="EE7B08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87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0023\AppData\Roaming\Microsoft\Templates\Student%20report%20with%20cover.dotx" TargetMode="External"/></Relationships>
</file>

<file path=word/theme/theme1.xml><?xml version="1.0" encoding="utf-8"?>
<a:theme xmlns:a="http://schemas.openxmlformats.org/drawingml/2006/main" name="Student Report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40868-3591-46B4-B0BC-FB6255ADF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</Template>
  <TotalTime>63</TotalTime>
  <Pages>1</Pages>
  <Words>787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William Taylor</dc:creator>
  <cp:keywords/>
  <cp:lastModifiedBy>William Taylor</cp:lastModifiedBy>
  <cp:revision>45</cp:revision>
  <dcterms:created xsi:type="dcterms:W3CDTF">2017-01-10T16:17:00Z</dcterms:created>
  <dcterms:modified xsi:type="dcterms:W3CDTF">2017-01-11T20:42:00Z</dcterms:modified>
  <cp:version/>
</cp:coreProperties>
</file>